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word/part0.xml><?xml version="1.0" encoding="utf-8"?>
<a/>
</file>

<file path=word/part1.xml><?xml version="1.0" encoding="utf-8"?>
<a/>
</file>

<file path=word/part2.xml><?xml version="1.0" encoding="utf-8"?>
<a/>
</file>

<file path=word/part3.xml><?xml version="1.0" encoding="utf-8"?>
<a/>
</file>

<file path=word/part4.xml><?xml version="1.0" encoding="utf-8"?>
<a/>
</file>

<file path=word/part5.xml><?xml version="1.0" encoding="utf-8"?>
<a/>
</file>

<file path=word/part6.xml><?xml version="1.0" encoding="utf-8"?>
<a/>
</file>

<file path=word/part7.xml><?xml version="1.0" encoding="utf-8"?>
<a/>
</file>

<file path=word/part8.xml><?xml version="1.0" encoding="utf-8"?>
<a/>
</file>

<file path=word/part9.xml><?xml version="1.0" encoding="utf-8"?>
<a/>
</file>

<file path=word/part10.xml><?xml version="1.0" encoding="utf-8"?>
<a/>
</file>

<file path=word/part11.xml><?xml version="1.0" encoding="utf-8"?>
<a/>
</file>

<file path=word/part12.xml><?xml version="1.0" encoding="utf-8"?>
<a/>
</file>

<file path=word/part13.xml><?xml version="1.0" encoding="utf-8"?>
<a/>
</file>

<file path=word/part14.xml><?xml version="1.0" encoding="utf-8"?>
<a/>
</file>

<file path=word/part15.xml><?xml version="1.0" encoding="utf-8"?>
<a/>
</file>

<file path=word/part16.xml><?xml version="1.0" encoding="utf-8"?>
<a/>
</file>

<file path=word/part17.xml><?xml version="1.0" encoding="utf-8"?>
<a/>
</file>

<file path=word/part18.xml><?xml version="1.0" encoding="utf-8"?>
<a/>
</file>

<file path=word/part19.xml><?xml version="1.0" encoding="utf-8"?>
<a/>
</file>

<file path=word/part20.xml><?xml version="1.0" encoding="utf-8"?>
<a/>
</file>

<file path=word/part21.xml><?xml version="1.0" encoding="utf-8"?>
<a/>
</file>

<file path=word/part22.xml><?xml version="1.0" encoding="utf-8"?>
<a/>
</file>

<file path=word/part23.xml><?xml version="1.0" encoding="utf-8"?>
<a/>
</file>

<file path=word/part24.xml><?xml version="1.0" encoding="utf-8"?>
<a/>
</file>

<file path=word/part25.xml><?xml version="1.0" encoding="utf-8"?>
<a/>
</file>

<file path=word/part26.xml><?xml version="1.0" encoding="utf-8"?>
<a/>
</file>

<file path=word/part27.xml><?xml version="1.0" encoding="utf-8"?>
<a/>
</file>

<file path=word/part28.xml><?xml version="1.0" encoding="utf-8"?>
<a/>
</file>

<file path=word/part29.xml><?xml version="1.0" encoding="utf-8"?>
<a/>
</file>

<file path=word/part30.xml><?xml version="1.0" encoding="utf-8"?>
<a/>
</file>

<file path=word/part31.xml><?xml version="1.0" encoding="utf-8"?>
<a/>
</file>

<file path=word/part32.xml><?xml version="1.0" encoding="utf-8"?>
<a/>
</file>

<file path=word/part33.xml><?xml version="1.0" encoding="utf-8"?>
<a/>
</file>

<file path=word/part34.xml><?xml version="1.0" encoding="utf-8"?>
<a/>
</file>

<file path=word/part35.xml><?xml version="1.0" encoding="utf-8"?>
<a/>
</file>

<file path=word/part36.xml><?xml version="1.0" encoding="utf-8"?>
<a/>
</file>

<file path=word/part37.xml><?xml version="1.0" encoding="utf-8"?>
<a/>
</file>

<file path=word/part38.xml><?xml version="1.0" encoding="utf-8"?>
<a/>
</file>

<file path=word/part39.xml><?xml version="1.0" encoding="utf-8"?>
<a/>
</file>

<file path=word/part40.xml><?xml version="1.0" encoding="utf-8"?>
<a/>
</file>

<file path=word/part41.xml><?xml version="1.0" encoding="utf-8"?>
<a/>
</file>

<file path=word/part42.xml><?xml version="1.0" encoding="utf-8"?>
<a/>
</file>

<file path=word/part43.xml><?xml version="1.0" encoding="utf-8"?>
<a/>
</file>

<file path=word/part44.xml><?xml version="1.0" encoding="utf-8"?>
<a/>
</file>

<file path=word/part45.xml><?xml version="1.0" encoding="utf-8"?>
<a/>
</file>

<file path=word/part46.xml><?xml version="1.0" encoding="utf-8"?>
<a/>
</file>

<file path=word/part47.xml><?xml version="1.0" encoding="utf-8"?>
<a/>
</file>

<file path=word/part48.xml><?xml version="1.0" encoding="utf-8"?>
<a/>
</file>

<file path=word/part49.xml><?xml version="1.0" encoding="utf-8"?>
<a/>
</file>

<file path=word/part50.xml><?xml version="1.0" encoding="utf-8"?>
<a/>
</file>

<file path=word/part51.xml><?xml version="1.0" encoding="utf-8"?>
<a/>
</file>

<file path=word/part52.xml><?xml version="1.0" encoding="utf-8"?>
<a/>
</file>

<file path=word/part53.xml><?xml version="1.0" encoding="utf-8"?>
<a/>
</file>

<file path=word/part54.xml><?xml version="1.0" encoding="utf-8"?>
<a/>
</file>

<file path=word/part55.xml><?xml version="1.0" encoding="utf-8"?>
<a/>
</file>

<file path=word/part56.xml><?xml version="1.0" encoding="utf-8"?>
<a/>
</file>

<file path=word/part57.xml><?xml version="1.0" encoding="utf-8"?>
<a/>
</file>

<file path=word/part58.xml><?xml version="1.0" encoding="utf-8"?>
<a/>
</file>

<file path=word/part59.xml><?xml version="1.0" encoding="utf-8"?>
<a/>
</file>

<file path=word/part60.xml><?xml version="1.0" encoding="utf-8"?>
<a/>
</file>

<file path=word/part61.xml><?xml version="1.0" encoding="utf-8"?>
<a/>
</file>

<file path=word/part62.xml><?xml version="1.0" encoding="utf-8"?>
<a/>
</file>

<file path=word/part63.xml><?xml version="1.0" encoding="utf-8"?>
<a/>
</file>

<file path=word/part64.xml><?xml version="1.0" encoding="utf-8"?>
<a/>
</file>

<file path=word/part65.xml><?xml version="1.0" encoding="utf-8"?>
<a/>
</file>

<file path=word/part66.xml><?xml version="1.0" encoding="utf-8"?>
<a/>
</file>

<file path=word/part67.xml><?xml version="1.0" encoding="utf-8"?>
<a/>
</file>

<file path=word/part68.xml><?xml version="1.0" encoding="utf-8"?>
<a/>
</file>

<file path=word/part69.xml><?xml version="1.0" encoding="utf-8"?>
<a/>
</file>

<file path=word/part70.xml><?xml version="1.0" encoding="utf-8"?>
<a/>
</file>

<file path=word/part71.xml><?xml version="1.0" encoding="utf-8"?>
<a/>
</file>

<file path=word/part72.xml><?xml version="1.0" encoding="utf-8"?>
<a/>
</file>

<file path=word/part73.xml><?xml version="1.0" encoding="utf-8"?>
<a/>
</file>

<file path=word/part74.xml><?xml version="1.0" encoding="utf-8"?>
<a/>
</file>

<file path=word/part75.xml><?xml version="1.0" encoding="utf-8"?>
<a/>
</file>

<file path=word/part76.xml><?xml version="1.0" encoding="utf-8"?>
<a/>
</file>

<file path=word/part77.xml><?xml version="1.0" encoding="utf-8"?>
<a/>
</file>

<file path=word/part78.xml><?xml version="1.0" encoding="utf-8"?>
<a/>
</file>

<file path=word/part79.xml><?xml version="1.0" encoding="utf-8"?>
<a/>
</file>

<file path=word/part80.xml><?xml version="1.0" encoding="utf-8"?>
<a/>
</file>

<file path=word/part81.xml><?xml version="1.0" encoding="utf-8"?>
<a/>
</file>

<file path=word/part82.xml><?xml version="1.0" encoding="utf-8"?>
<a/>
</file>

<file path=word/part83.xml><?xml version="1.0" encoding="utf-8"?>
<a/>
</file>

<file path=word/part84.xml><?xml version="1.0" encoding="utf-8"?>
<a/>
</file>

<file path=word/part85.xml><?xml version="1.0" encoding="utf-8"?>
<a/>
</file>

<file path=word/part86.xml><?xml version="1.0" encoding="utf-8"?>
<a/>
</file>

<file path=word/part87.xml><?xml version="1.0" encoding="utf-8"?>
<a/>
</file>

<file path=word/part88.xml><?xml version="1.0" encoding="utf-8"?>
<a/>
</file>

<file path=word/part89.xml><?xml version="1.0" encoding="utf-8"?>
<a/>
</file>

<file path=word/part90.xml><?xml version="1.0" encoding="utf-8"?>
<a/>
</file>

<file path=word/part91.xml><?xml version="1.0" encoding="utf-8"?>
<a/>
</file>

<file path=word/part92.xml><?xml version="1.0" encoding="utf-8"?>
<a/>
</file>

<file path=word/part93.xml><?xml version="1.0" encoding="utf-8"?>
<a/>
</file>

<file path=word/part94.xml><?xml version="1.0" encoding="utf-8"?>
<a/>
</file>

<file path=word/part95.xml><?xml version="1.0" encoding="utf-8"?>
<a/>
</file>

<file path=word/part96.xml><?xml version="1.0" encoding="utf-8"?>
<a/>
</file>

<file path=word/part97.xml><?xml version="1.0" encoding="utf-8"?>
<a/>
</file>

<file path=word/part98.xml><?xml version="1.0" encoding="utf-8"?>
<a/>
</file>

<file path=word/part99.xml><?xml version="1.0" encoding="utf-8"?>
<a/>
</file>

<file path=word/part100.xml><?xml version="1.0" encoding="utf-8"?>
<a/>
</file>

<file path=word/part101.xml><?xml version="1.0" encoding="utf-8"?>
<a/>
</file>

<file path=word/part102.xml><?xml version="1.0" encoding="utf-8"?>
<a/>
</file>

<file path=word/part103.xml><?xml version="1.0" encoding="utf-8"?>
<a/>
</file>

<file path=word/part104.xml><?xml version="1.0" encoding="utf-8"?>
<a/>
</file>

<file path=word/part105.xml><?xml version="1.0" encoding="utf-8"?>
<a/>
</file>

<file path=word/part106.xml><?xml version="1.0" encoding="utf-8"?>
<a/>
</file>

<file path=word/part107.xml><?xml version="1.0" encoding="utf-8"?>
<a/>
</file>

<file path=word/part108.xml><?xml version="1.0" encoding="utf-8"?>
<a/>
</file>

<file path=word/part109.xml><?xml version="1.0" encoding="utf-8"?>
<a/>
</file>

<file path=word/part110.xml><?xml version="1.0" encoding="utf-8"?>
<a/>
</file>

<file path=word/part111.xml><?xml version="1.0" encoding="utf-8"?>
<a/>
</file>

<file path=word/part112.xml><?xml version="1.0" encoding="utf-8"?>
<a/>
</file>

<file path=word/part113.xml><?xml version="1.0" encoding="utf-8"?>
<a/>
</file>

<file path=word/part114.xml><?xml version="1.0" encoding="utf-8"?>
<a/>
</file>

<file path=word/part115.xml><?xml version="1.0" encoding="utf-8"?>
<a/>
</file>

<file path=word/part116.xml><?xml version="1.0" encoding="utf-8"?>
<a/>
</file>

<file path=word/part117.xml><?xml version="1.0" encoding="utf-8"?>
<a/>
</file>

<file path=word/part118.xml><?xml version="1.0" encoding="utf-8"?>
<a/>
</file>

<file path=word/part119.xml><?xml version="1.0" encoding="utf-8"?>
<a/>
</file>

<file path=word/part120.xml><?xml version="1.0" encoding="utf-8"?>
<a/>
</file>

<file path=word/part121.xml><?xml version="1.0" encoding="utf-8"?>
<a/>
</file>

<file path=word/part122.xml><?xml version="1.0" encoding="utf-8"?>
<a/>
</file>

<file path=word/part123.xml><?xml version="1.0" encoding="utf-8"?>
<a/>
</file>

<file path=word/part124.xml><?xml version="1.0" encoding="utf-8"?>
<a/>
</file>

<file path=word/part125.xml><?xml version="1.0" encoding="utf-8"?>
<a/>
</file>

<file path=word/part126.xml><?xml version="1.0" encoding="utf-8"?>
<a/>
</file>

<file path=word/part127.xml><?xml version="1.0" encoding="utf-8"?>
<a/>
</file>

<file path=word/part128.xml><?xml version="1.0" encoding="utf-8"?>
<a/>
</file>

<file path=word/part129.xml><?xml version="1.0" encoding="utf-8"?>
<a/>
</file>

<file path=word/part130.xml><?xml version="1.0" encoding="utf-8"?>
<a/>
</file>

<file path=word/part131.xml><?xml version="1.0" encoding="utf-8"?>
<a/>
</file>

<file path=word/part132.xml><?xml version="1.0" encoding="utf-8"?>
<a/>
</file>

<file path=word/part133.xml><?xml version="1.0" encoding="utf-8"?>
<a/>
</file>

<file path=word/part134.xml><?xml version="1.0" encoding="utf-8"?>
<a/>
</file>

<file path=word/part135.xml><?xml version="1.0" encoding="utf-8"?>
<a/>
</file>

<file path=word/part136.xml><?xml version="1.0" encoding="utf-8"?>
<a/>
</file>

<file path=word/part137.xml><?xml version="1.0" encoding="utf-8"?>
<a/>
</file>

<file path=word/part138.xml><?xml version="1.0" encoding="utf-8"?>
<a/>
</file>

<file path=word/part139.xml><?xml version="1.0" encoding="utf-8"?>
<a/>
</file>

<file path=word/part140.xml><?xml version="1.0" encoding="utf-8"?>
<a/>
</file>

<file path=word/part141.xml><?xml version="1.0" encoding="utf-8"?>
<a/>
</file>

<file path=word/part142.xml><?xml version="1.0" encoding="utf-8"?>
<a/>
</file>

<file path=word/part143.xml><?xml version="1.0" encoding="utf-8"?>
<a/>
</file>

<file path=word/part144.xml><?xml version="1.0" encoding="utf-8"?>
<a/>
</file>

<file path=word/part145.xml><?xml version="1.0" encoding="utf-8"?>
<a/>
</file>

<file path=word/part146.xml><?xml version="1.0" encoding="utf-8"?>
<a/>
</file>

<file path=word/part147.xml><?xml version="1.0" encoding="utf-8"?>
<a/>
</file>

<file path=word/part148.xml><?xml version="1.0" encoding="utf-8"?>
<a/>
</file>

<file path=word/part149.xml><?xml version="1.0" encoding="utf-8"?>
<a/>
</file>

<file path=word/part150.xml><?xml version="1.0" encoding="utf-8"?>
<a/>
</file>

<file path=word/part151.xml><?xml version="1.0" encoding="utf-8"?>
<a/>
</file>

<file path=word/part152.xml><?xml version="1.0" encoding="utf-8"?>
<a/>
</file>

<file path=word/part153.xml><?xml version="1.0" encoding="utf-8"?>
<a/>
</file>

<file path=word/part154.xml><?xml version="1.0" encoding="utf-8"?>
<a/>
</file>

<file path=word/part155.xml><?xml version="1.0" encoding="utf-8"?>
<a/>
</file>

<file path=word/part156.xml><?xml version="1.0" encoding="utf-8"?>
<a/>
</file>

<file path=word/part157.xml><?xml version="1.0" encoding="utf-8"?>
<a/>
</file>

<file path=word/part158.xml><?xml version="1.0" encoding="utf-8"?>
<a/>
</file>

<file path=word/part159.xml><?xml version="1.0" encoding="utf-8"?>
<a/>
</file>

<file path=word/part160.xml><?xml version="1.0" encoding="utf-8"?>
<a/>
</file>

<file path=word/part161.xml><?xml version="1.0" encoding="utf-8"?>
<a/>
</file>

<file path=word/part162.xml><?xml version="1.0" encoding="utf-8"?>
<a/>
</file>

<file path=word/part163.xml><?xml version="1.0" encoding="utf-8"?>
<a/>
</file>

<file path=word/part164.xml><?xml version="1.0" encoding="utf-8"?>
<a/>
</file>

<file path=word/part165.xml><?xml version="1.0" encoding="utf-8"?>
<a/>
</file>

<file path=word/part166.xml><?xml version="1.0" encoding="utf-8"?>
<a/>
</file>

<file path=word/part167.xml><?xml version="1.0" encoding="utf-8"?>
<a/>
</file>

<file path=word/part168.xml><?xml version="1.0" encoding="utf-8"?>
<a/>
</file>

<file path=word/part169.xml><?xml version="1.0" encoding="utf-8"?>
<a/>
</file>

<file path=word/part170.xml><?xml version="1.0" encoding="utf-8"?>
<a/>
</file>

<file path=word/part171.xml><?xml version="1.0" encoding="utf-8"?>
<a/>
</file>

<file path=word/part172.xml><?xml version="1.0" encoding="utf-8"?>
<a/>
</file>

<file path=word/part173.xml><?xml version="1.0" encoding="utf-8"?>
<a/>
</file>

<file path=word/part174.xml><?xml version="1.0" encoding="utf-8"?>
<a/>
</file>

<file path=word/part175.xml><?xml version="1.0" encoding="utf-8"?>
<a/>
</file>

<file path=word/part176.xml><?xml version="1.0" encoding="utf-8"?>
<a/>
</file>

<file path=word/part177.xml><?xml version="1.0" encoding="utf-8"?>
<a/>
</file>

<file path=word/part178.xml><?xml version="1.0" encoding="utf-8"?>
<a/>
</file>

<file path=word/part179.xml><?xml version="1.0" encoding="utf-8"?>
<a/>
</file>

<file path=word/part180.xml><?xml version="1.0" encoding="utf-8"?>
<a/>
</file>

<file path=word/part181.xml><?xml version="1.0" encoding="utf-8"?>
<a/>
</file>

<file path=word/part182.xml><?xml version="1.0" encoding="utf-8"?>
<a/>
</file>

<file path=word/part183.xml><?xml version="1.0" encoding="utf-8"?>
<a/>
</file>

<file path=word/part184.xml><?xml version="1.0" encoding="utf-8"?>
<a/>
</file>

<file path=word/part185.xml><?xml version="1.0" encoding="utf-8"?>
<a/>
</file>

<file path=word/part186.xml><?xml version="1.0" encoding="utf-8"?>
<a/>
</file>

<file path=word/part187.xml><?xml version="1.0" encoding="utf-8"?>
<a/>
</file>

<file path=word/part188.xml><?xml version="1.0" encoding="utf-8"?>
<a/>
</file>

<file path=word/part189.xml><?xml version="1.0" encoding="utf-8"?>
<a/>
</file>

<file path=word/part190.xml><?xml version="1.0" encoding="utf-8"?>
<a/>
</file>

<file path=word/part191.xml><?xml version="1.0" encoding="utf-8"?>
<a/>
</file>

<file path=word/part192.xml><?xml version="1.0" encoding="utf-8"?>
<a/>
</file>

<file path=word/part193.xml><?xml version="1.0" encoding="utf-8"?>
<a/>
</file>

<file path=word/part194.xml><?xml version="1.0" encoding="utf-8"?>
<a/>
</file>

<file path=word/part195.xml><?xml version="1.0" encoding="utf-8"?>
<a/>
</file>

<file path=word/part196.xml><?xml version="1.0" encoding="utf-8"?>
<a/>
</file>

<file path=word/part197.xml><?xml version="1.0" encoding="utf-8"?>
<a/>
</file>

<file path=word/part198.xml><?xml version="1.0" encoding="utf-8"?>
<a/>
</file>

<file path=word/part199.xml><?xml version="1.0" encoding="utf-8"?>
<a/>
</file>

<file path=word/part200.xml><?xml version="1.0" encoding="utf-8"?>
<a/>
</file>

<file path=word/part201.xml><?xml version="1.0" encoding="utf-8"?>
<a/>
</file>

<file path=word/part202.xml><?xml version="1.0" encoding="utf-8"?>
<a/>
</file>

<file path=word/part203.xml><?xml version="1.0" encoding="utf-8"?>
<a/>
</file>

<file path=word/part204.xml><?xml version="1.0" encoding="utf-8"?>
<a/>
</file>

<file path=word/part205.xml><?xml version="1.0" encoding="utf-8"?>
<a/>
</file>

<file path=word/part206.xml><?xml version="1.0" encoding="utf-8"?>
<a/>
</file>

<file path=word/part207.xml><?xml version="1.0" encoding="utf-8"?>
<a/>
</file>

<file path=word/part208.xml><?xml version="1.0" encoding="utf-8"?>
<a/>
</file>

<file path=word/part209.xml><?xml version="1.0" encoding="utf-8"?>
<a/>
</file>

<file path=word/part210.xml><?xml version="1.0" encoding="utf-8"?>
<a/>
</file>

<file path=word/part211.xml><?xml version="1.0" encoding="utf-8"?>
<a/>
</file>

<file path=word/part212.xml><?xml version="1.0" encoding="utf-8"?>
<a/>
</file>

<file path=word/part213.xml><?xml version="1.0" encoding="utf-8"?>
<a/>
</file>

<file path=word/part214.xml><?xml version="1.0" encoding="utf-8"?>
<a/>
</file>

<file path=word/part215.xml><?xml version="1.0" encoding="utf-8"?>
<a/>
</file>

<file path=word/part216.xml><?xml version="1.0" encoding="utf-8"?>
<a/>
</file>

<file path=word/part217.xml><?xml version="1.0" encoding="utf-8"?>
<a/>
</file>

<file path=word/part218.xml><?xml version="1.0" encoding="utf-8"?>
<a/>
</file>

<file path=word/part219.xml><?xml version="1.0" encoding="utf-8"?>
<a/>
</file>

<file path=word/part220.xml><?xml version="1.0" encoding="utf-8"?>
<a/>
</file>

<file path=word/part221.xml><?xml version="1.0" encoding="utf-8"?>
<a/>
</file>

<file path=word/part222.xml><?xml version="1.0" encoding="utf-8"?>
<a/>
</file>

<file path=word/part223.xml><?xml version="1.0" encoding="utf-8"?>
<a/>
</file>

<file path=word/part224.xml><?xml version="1.0" encoding="utf-8"?>
<a/>
</file>

<file path=word/part225.xml><?xml version="1.0" encoding="utf-8"?>
<a/>
</file>

<file path=word/part226.xml><?xml version="1.0" encoding="utf-8"?>
<a/>
</file>

<file path=word/part227.xml><?xml version="1.0" encoding="utf-8"?>
<a/>
</file>

<file path=word/part228.xml><?xml version="1.0" encoding="utf-8"?>
<a/>
</file>

<file path=word/part229.xml><?xml version="1.0" encoding="utf-8"?>
<a/>
</file>

<file path=word/part230.xml><?xml version="1.0" encoding="utf-8"?>
<a/>
</file>

<file path=word/part231.xml><?xml version="1.0" encoding="utf-8"?>
<a/>
</file>

<file path=word/part232.xml><?xml version="1.0" encoding="utf-8"?>
<a/>
</file>

<file path=word/part233.xml><?xml version="1.0" encoding="utf-8"?>
<a/>
</file>

<file path=word/part234.xml><?xml version="1.0" encoding="utf-8"?>
<a/>
</file>

<file path=word/part235.xml><?xml version="1.0" encoding="utf-8"?>
<a/>
</file>

<file path=word/part236.xml><?xml version="1.0" encoding="utf-8"?>
<a/>
</file>

<file path=word/part237.xml><?xml version="1.0" encoding="utf-8"?>
<a/>
</file>

<file path=word/part238.xml><?xml version="1.0" encoding="utf-8"?>
<a/>
</file>

<file path=word/part239.xml><?xml version="1.0" encoding="utf-8"?>
<a/>
</file>

<file path=word/part240.xml><?xml version="1.0" encoding="utf-8"?>
<a/>
</file>

<file path=word/part241.xml><?xml version="1.0" encoding="utf-8"?>
<a/>
</file>

<file path=word/part242.xml><?xml version="1.0" encoding="utf-8"?>
<a/>
</file>

<file path=word/part243.xml><?xml version="1.0" encoding="utf-8"?>
<a/>
</file>

<file path=word/part244.xml><?xml version="1.0" encoding="utf-8"?>
<a/>
</file>

<file path=word/part245.xml><?xml version="1.0" encoding="utf-8"?>
<a/>
</file>

<file path=word/part246.xml><?xml version="1.0" encoding="utf-8"?>
<a/>
</file>

<file path=word/part247.xml><?xml version="1.0" encoding="utf-8"?>
<a/>
</file>

<file path=word/part248.xml><?xml version="1.0" encoding="utf-8"?>
<a/>
</file>

<file path=word/part249.xml><?xml version="1.0" encoding="utf-8"?>
<a/>
</file>

<file path=word/part250.xml><?xml version="1.0" encoding="utf-8"?>
<a/>
</file>

<file path=word/part251.xml><?xml version="1.0" encoding="utf-8"?>
<a/>
</file>

<file path=word/part252.xml><?xml version="1.0" encoding="utf-8"?>
<a/>
</file>

<file path=word/part253.xml><?xml version="1.0" encoding="utf-8"?>
<a/>
</file>

<file path=word/part254.xml><?xml version="1.0" encoding="utf-8"?>
<a/>
</file>

<file path=word/part255.xml><?xml version="1.0" encoding="utf-8"?>
<a/>
</file>

<file path=word/part256.xml><?xml version="1.0" encoding="utf-8"?>
<a/>
</file>

<file path=word/part257.xml><?xml version="1.0" encoding="utf-8"?>
<a/>
</file>

<file path=word/part258.xml><?xml version="1.0" encoding="utf-8"?>
<a/>
</file>

<file path=word/part259.xml><?xml version="1.0" encoding="utf-8"?>
<a/>
</file>

<file path=word/part260.xml><?xml version="1.0" encoding="utf-8"?>
<a/>
</file>

<file path=word/part261.xml><?xml version="1.0" encoding="utf-8"?>
<a/>
</file>

<file path=word/part262.xml><?xml version="1.0" encoding="utf-8"?>
<a/>
</file>

<file path=word/part263.xml><?xml version="1.0" encoding="utf-8"?>
<a/>
</file>

<file path=word/part264.xml><?xml version="1.0" encoding="utf-8"?>
<a/>
</file>

<file path=word/part265.xml><?xml version="1.0" encoding="utf-8"?>
<a/>
</file>

<file path=word/part266.xml><?xml version="1.0" encoding="utf-8"?>
<a/>
</file>

<file path=word/part267.xml><?xml version="1.0" encoding="utf-8"?>
<a/>
</file>

<file path=word/part268.xml><?xml version="1.0" encoding="utf-8"?>
<a/>
</file>

<file path=word/part269.xml><?xml version="1.0" encoding="utf-8"?>
<a/>
</file>

<file path=word/part270.xml><?xml version="1.0" encoding="utf-8"?>
<a/>
</file>

<file path=word/part271.xml><?xml version="1.0" encoding="utf-8"?>
<a/>
</file>

<file path=word/part272.xml><?xml version="1.0" encoding="utf-8"?>
<a/>
</file>

<file path=word/part273.xml><?xml version="1.0" encoding="utf-8"?>
<a/>
</file>

<file path=word/part274.xml><?xml version="1.0" encoding="utf-8"?>
<a/>
</file>

<file path=word/part275.xml><?xml version="1.0" encoding="utf-8"?>
<a/>
</file>

<file path=word/part276.xml><?xml version="1.0" encoding="utf-8"?>
<a/>
</file>

<file path=word/part277.xml><?xml version="1.0" encoding="utf-8"?>
<a/>
</file>

<file path=word/part278.xml><?xml version="1.0" encoding="utf-8"?>
<a/>
</file>

<file path=word/part279.xml><?xml version="1.0" encoding="utf-8"?>
<a/>
</file>

<file path=word/part280.xml><?xml version="1.0" encoding="utf-8"?>
<a/>
</file>

<file path=word/part281.xml><?xml version="1.0" encoding="utf-8"?>
<a/>
</file>

<file path=word/part282.xml><?xml version="1.0" encoding="utf-8"?>
<a/>
</file>

<file path=word/part283.xml><?xml version="1.0" encoding="utf-8"?>
<a/>
</file>

<file path=word/part284.xml><?xml version="1.0" encoding="utf-8"?>
<a/>
</file>

<file path=word/part285.xml><?xml version="1.0" encoding="utf-8"?>
<a/>
</file>

<file path=word/part286.xml><?xml version="1.0" encoding="utf-8"?>
<a/>
</file>

<file path=word/part287.xml><?xml version="1.0" encoding="utf-8"?>
<a/>
</file>

<file path=word/part288.xml><?xml version="1.0" encoding="utf-8"?>
<a/>
</file>

<file path=word/part289.xml><?xml version="1.0" encoding="utf-8"?>
<a/>
</file>

<file path=word/part290.xml><?xml version="1.0" encoding="utf-8"?>
<a/>
</file>

<file path=word/part291.xml><?xml version="1.0" encoding="utf-8"?>
<a/>
</file>

<file path=word/part292.xml><?xml version="1.0" encoding="utf-8"?>
<a/>
</file>

<file path=word/part293.xml><?xml version="1.0" encoding="utf-8"?>
<a/>
</file>

<file path=word/part294.xml><?xml version="1.0" encoding="utf-8"?>
<a/>
</file>

<file path=word/part295.xml><?xml version="1.0" encoding="utf-8"?>
<a/>
</file>

<file path=word/part296.xml><?xml version="1.0" encoding="utf-8"?>
<a/>
</file>

<file path=word/part297.xml><?xml version="1.0" encoding="utf-8"?>
<a/>
</file>

<file path=word/part298.xml><?xml version="1.0" encoding="utf-8"?>
<a/>
</file>

<file path=word/part299.xml><?xml version="1.0" encoding="utf-8"?>
<a/>
</file>

<file path=word/part300.xml><?xml version="1.0" encoding="utf-8"?>
<a/>
</file>

<file path=word/part301.xml><?xml version="1.0" encoding="utf-8"?>
<a/>
</file>

<file path=word/part302.xml><?xml version="1.0" encoding="utf-8"?>
<a/>
</file>

<file path=word/part303.xml><?xml version="1.0" encoding="utf-8"?>
<a/>
</file>

<file path=word/part304.xml><?xml version="1.0" encoding="utf-8"?>
<a/>
</file>

<file path=word/part305.xml><?xml version="1.0" encoding="utf-8"?>
<a/>
</file>

<file path=word/part306.xml><?xml version="1.0" encoding="utf-8"?>
<a/>
</file>

<file path=word/part307.xml><?xml version="1.0" encoding="utf-8"?>
<a/>
</file>

<file path=word/part308.xml><?xml version="1.0" encoding="utf-8"?>
<a/>
</file>

<file path=word/part309.xml><?xml version="1.0" encoding="utf-8"?>
<a/>
</file>

<file path=word/part310.xml><?xml version="1.0" encoding="utf-8"?>
<a/>
</file>

<file path=word/part311.xml><?xml version="1.0" encoding="utf-8"?>
<a/>
</file>

<file path=word/part312.xml><?xml version="1.0" encoding="utf-8"?>
<a/>
</file>

<file path=word/part313.xml><?xml version="1.0" encoding="utf-8"?>
<a/>
</file>

<file path=word/part314.xml><?xml version="1.0" encoding="utf-8"?>
<a/>
</file>

<file path=word/part315.xml><?xml version="1.0" encoding="utf-8"?>
<a/>
</file>

<file path=word/part316.xml><?xml version="1.0" encoding="utf-8"?>
<a/>
</file>

<file path=word/part317.xml><?xml version="1.0" encoding="utf-8"?>
<a/>
</file>

<file path=word/part318.xml><?xml version="1.0" encoding="utf-8"?>
<a/>
</file>

<file path=word/part319.xml><?xml version="1.0" encoding="utf-8"?>
<a/>
</file>

<file path=word/part320.xml><?xml version="1.0" encoding="utf-8"?>
<a/>
</file>

<file path=word/part321.xml><?xml version="1.0" encoding="utf-8"?>
<a/>
</file>

<file path=word/part322.xml><?xml version="1.0" encoding="utf-8"?>
<a/>
</file>

<file path=word/part323.xml><?xml version="1.0" encoding="utf-8"?>
<a/>
</file>

<file path=word/part324.xml><?xml version="1.0" encoding="utf-8"?>
<a/>
</file>

<file path=word/part325.xml><?xml version="1.0" encoding="utf-8"?>
<a/>
</file>

<file path=word/part326.xml><?xml version="1.0" encoding="utf-8"?>
<a/>
</file>

<file path=word/part327.xml><?xml version="1.0" encoding="utf-8"?>
<a/>
</file>

<file path=word/part328.xml><?xml version="1.0" encoding="utf-8"?>
<a/>
</file>

<file path=word/part329.xml><?xml version="1.0" encoding="utf-8"?>
<a/>
</file>

<file path=word/part330.xml><?xml version="1.0" encoding="utf-8"?>
<a/>
</file>

<file path=word/part331.xml><?xml version="1.0" encoding="utf-8"?>
<a/>
</file>

<file path=word/part332.xml><?xml version="1.0" encoding="utf-8"?>
<a/>
</file>

<file path=word/part333.xml><?xml version="1.0" encoding="utf-8"?>
<a/>
</file>

<file path=word/part334.xml><?xml version="1.0" encoding="utf-8"?>
<a/>
</file>

<file path=word/part335.xml><?xml version="1.0" encoding="utf-8"?>
<a/>
</file>

<file path=word/part336.xml><?xml version="1.0" encoding="utf-8"?>
<a/>
</file>

<file path=word/part337.xml><?xml version="1.0" encoding="utf-8"?>
<a/>
</file>

<file path=word/part338.xml><?xml version="1.0" encoding="utf-8"?>
<a/>
</file>

<file path=word/part339.xml><?xml version="1.0" encoding="utf-8"?>
<a/>
</file>

<file path=word/part340.xml><?xml version="1.0" encoding="utf-8"?>
<a/>
</file>

<file path=word/part341.xml><?xml version="1.0" encoding="utf-8"?>
<a/>
</file>

<file path=word/part342.xml><?xml version="1.0" encoding="utf-8"?>
<a/>
</file>

<file path=word/part343.xml><?xml version="1.0" encoding="utf-8"?>
<a/>
</file>

<file path=word/part344.xml><?xml version="1.0" encoding="utf-8"?>
<a/>
</file>

<file path=word/part345.xml><?xml version="1.0" encoding="utf-8"?>
<a/>
</file>

<file path=word/part346.xml><?xml version="1.0" encoding="utf-8"?>
<a/>
</file>

<file path=word/part347.xml><?xml version="1.0" encoding="utf-8"?>
<a/>
</file>

<file path=word/part348.xml><?xml version="1.0" encoding="utf-8"?>
<a/>
</file>

<file path=word/part349.xml><?xml version="1.0" encoding="utf-8"?>
<a/>
</file>

<file path=word/part350.xml><?xml version="1.0" encoding="utf-8"?>
<a/>
</file>

<file path=word/part351.xml><?xml version="1.0" encoding="utf-8"?>
<a/>
</file>

<file path=word/part352.xml><?xml version="1.0" encoding="utf-8"?>
<a/>
</file>

<file path=word/part353.xml><?xml version="1.0" encoding="utf-8"?>
<a/>
</file>

<file path=word/part354.xml><?xml version="1.0" encoding="utf-8"?>
<a/>
</file>

<file path=word/part355.xml><?xml version="1.0" encoding="utf-8"?>
<a/>
</file>

<file path=word/part356.xml><?xml version="1.0" encoding="utf-8"?>
<a/>
</file>

<file path=word/part357.xml><?xml version="1.0" encoding="utf-8"?>
<a/>
</file>

<file path=word/part358.xml><?xml version="1.0" encoding="utf-8"?>
<a/>
</file>

<file path=word/part359.xml><?xml version="1.0" encoding="utf-8"?>
<a/>
</file>

<file path=word/part360.xml><?xml version="1.0" encoding="utf-8"?>
<a/>
</file>

<file path=word/part361.xml><?xml version="1.0" encoding="utf-8"?>
<a/>
</file>

<file path=word/part362.xml><?xml version="1.0" encoding="utf-8"?>
<a/>
</file>

<file path=word/part363.xml><?xml version="1.0" encoding="utf-8"?>
<a/>
</file>

<file path=word/part364.xml><?xml version="1.0" encoding="utf-8"?>
<a/>
</file>

<file path=word/part365.xml><?xml version="1.0" encoding="utf-8"?>
<a/>
</file>

<file path=word/part366.xml><?xml version="1.0" encoding="utf-8"?>
<a/>
</file>

<file path=word/part367.xml><?xml version="1.0" encoding="utf-8"?>
<a/>
</file>

<file path=word/part368.xml><?xml version="1.0" encoding="utf-8"?>
<a/>
</file>

<file path=word/part369.xml><?xml version="1.0" encoding="utf-8"?>
<a/>
</file>

<file path=word/part370.xml><?xml version="1.0" encoding="utf-8"?>
<a/>
</file>

<file path=word/part371.xml><?xml version="1.0" encoding="utf-8"?>
<a/>
</file>

<file path=word/part372.xml><?xml version="1.0" encoding="utf-8"?>
<a/>
</file>

<file path=word/part373.xml><?xml version="1.0" encoding="utf-8"?>
<a/>
</file>

<file path=word/part374.xml><?xml version="1.0" encoding="utf-8"?>
<a/>
</file>

<file path=word/part375.xml><?xml version="1.0" encoding="utf-8"?>
<a/>
</file>

<file path=word/part376.xml><?xml version="1.0" encoding="utf-8"?>
<a/>
</file>

<file path=word/part377.xml><?xml version="1.0" encoding="utf-8"?>
<a/>
</file>

<file path=word/part378.xml><?xml version="1.0" encoding="utf-8"?>
<a/>
</file>

<file path=word/part379.xml><?xml version="1.0" encoding="utf-8"?>
<a/>
</file>

<file path=word/part380.xml><?xml version="1.0" encoding="utf-8"?>
<a/>
</file>

<file path=word/part381.xml><?xml version="1.0" encoding="utf-8"?>
<a/>
</file>

<file path=word/part382.xml><?xml version="1.0" encoding="utf-8"?>
<a/>
</file>

<file path=word/part383.xml><?xml version="1.0" encoding="utf-8"?>
<a/>
</file>

<file path=word/part384.xml><?xml version="1.0" encoding="utf-8"?>
<a/>
</file>

<file path=word/part385.xml><?xml version="1.0" encoding="utf-8"?>
<a/>
</file>

<file path=word/part386.xml><?xml version="1.0" encoding="utf-8"?>
<a/>
</file>

<file path=word/part387.xml><?xml version="1.0" encoding="utf-8"?>
<a/>
</file>

<file path=word/part388.xml><?xml version="1.0" encoding="utf-8"?>
<a/>
</file>

<file path=word/part389.xml><?xml version="1.0" encoding="utf-8"?>
<a/>
</file>

<file path=word/part390.xml><?xml version="1.0" encoding="utf-8"?>
<a/>
</file>

<file path=word/part391.xml><?xml version="1.0" encoding="utf-8"?>
<a/>
</file>

<file path=word/part392.xml><?xml version="1.0" encoding="utf-8"?>
<a/>
</file>

<file path=word/part393.xml><?xml version="1.0" encoding="utf-8"?>
<a/>
</file>

<file path=word/part394.xml><?xml version="1.0" encoding="utf-8"?>
<a/>
</file>

<file path=word/part395.xml><?xml version="1.0" encoding="utf-8"?>
<a/>
</file>

<file path=word/part396.xml><?xml version="1.0" encoding="utf-8"?>
<a/>
</file>

<file path=word/part397.xml><?xml version="1.0" encoding="utf-8"?>
<a/>
</file>

<file path=word/part398.xml><?xml version="1.0" encoding="utf-8"?>
<a/>
</file>

<file path=word/part399.xml><?xml version="1.0" encoding="utf-8"?>
<a/>
</file>

<file path=word/part400.xml><?xml version="1.0" encoding="utf-8"?>
<a/>
</file>

<file path=word/part401.xml><?xml version="1.0" encoding="utf-8"?>
<a/>
</file>

<file path=word/part402.xml><?xml version="1.0" encoding="utf-8"?>
<a/>
</file>

<file path=word/part403.xml><?xml version="1.0" encoding="utf-8"?>
<a/>
</file>

<file path=word/part404.xml><?xml version="1.0" encoding="utf-8"?>
<a/>
</file>

<file path=word/part405.xml><?xml version="1.0" encoding="utf-8"?>
<a/>
</file>

<file path=word/part406.xml><?xml version="1.0" encoding="utf-8"?>
<a/>
</file>

<file path=word/part407.xml><?xml version="1.0" encoding="utf-8"?>
<a/>
</file>

<file path=word/part408.xml><?xml version="1.0" encoding="utf-8"?>
<a/>
</file>

<file path=word/part409.xml><?xml version="1.0" encoding="utf-8"?>
<a/>
</file>

<file path=word/part410.xml><?xml version="1.0" encoding="utf-8"?>
<a/>
</file>

<file path=word/part411.xml><?xml version="1.0" encoding="utf-8"?>
<a/>
</file>

<file path=word/part412.xml><?xml version="1.0" encoding="utf-8"?>
<a/>
</file>

<file path=word/part413.xml><?xml version="1.0" encoding="utf-8"?>
<a/>
</file>

<file path=word/part414.xml><?xml version="1.0" encoding="utf-8"?>
<a/>
</file>

<file path=word/part415.xml><?xml version="1.0" encoding="utf-8"?>
<a/>
</file>

<file path=word/part416.xml><?xml version="1.0" encoding="utf-8"?>
<a/>
</file>

<file path=word/part417.xml><?xml version="1.0" encoding="utf-8"?>
<a/>
</file>

<file path=word/part418.xml><?xml version="1.0" encoding="utf-8"?>
<a/>
</file>

<file path=word/part419.xml><?xml version="1.0" encoding="utf-8"?>
<a/>
</file>

<file path=word/part420.xml><?xml version="1.0" encoding="utf-8"?>
<a/>
</file>

<file path=word/part421.xml><?xml version="1.0" encoding="utf-8"?>
<a/>
</file>

<file path=word/part422.xml><?xml version="1.0" encoding="utf-8"?>
<a/>
</file>

<file path=word/part423.xml><?xml version="1.0" encoding="utf-8"?>
<a/>
</file>

<file path=word/part424.xml><?xml version="1.0" encoding="utf-8"?>
<a/>
</file>

<file path=word/part425.xml><?xml version="1.0" encoding="utf-8"?>
<a/>
</file>

<file path=word/part426.xml><?xml version="1.0" encoding="utf-8"?>
<a/>
</file>

<file path=word/part427.xml><?xml version="1.0" encoding="utf-8"?>
<a/>
</file>

<file path=word/part428.xml><?xml version="1.0" encoding="utf-8"?>
<a/>
</file>

<file path=word/part429.xml><?xml version="1.0" encoding="utf-8"?>
<a/>
</file>

<file path=word/part430.xml><?xml version="1.0" encoding="utf-8"?>
<a/>
</file>

<file path=word/part431.xml><?xml version="1.0" encoding="utf-8"?>
<a/>
</file>

<file path=word/part432.xml><?xml version="1.0" encoding="utf-8"?>
<a/>
</file>

<file path=word/part433.xml><?xml version="1.0" encoding="utf-8"?>
<a/>
</file>

<file path=word/part434.xml><?xml version="1.0" encoding="utf-8"?>
<a/>
</file>

<file path=word/part435.xml><?xml version="1.0" encoding="utf-8"?>
<a/>
</file>

<file path=word/part436.xml><?xml version="1.0" encoding="utf-8"?>
<a/>
</file>

<file path=word/part437.xml><?xml version="1.0" encoding="utf-8"?>
<a/>
</file>

<file path=word/part438.xml><?xml version="1.0" encoding="utf-8"?>
<a/>
</file>

<file path=word/part439.xml><?xml version="1.0" encoding="utf-8"?>
<a/>
</file>

<file path=word/part440.xml><?xml version="1.0" encoding="utf-8"?>
<a/>
</file>

<file path=word/part441.xml><?xml version="1.0" encoding="utf-8"?>
<a/>
</file>

<file path=word/part442.xml><?xml version="1.0" encoding="utf-8"?>
<a/>
</file>

<file path=word/part443.xml><?xml version="1.0" encoding="utf-8"?>
<a/>
</file>

<file path=word/part444.xml><?xml version="1.0" encoding="utf-8"?>
<a/>
</file>

<file path=word/part445.xml><?xml version="1.0" encoding="utf-8"?>
<a/>
</file>

<file path=word/part446.xml><?xml version="1.0" encoding="utf-8"?>
<a/>
</file>

<file path=word/part447.xml><?xml version="1.0" encoding="utf-8"?>
<a/>
</file>

<file path=word/part448.xml><?xml version="1.0" encoding="utf-8"?>
<a/>
</file>

<file path=word/part449.xml><?xml version="1.0" encoding="utf-8"?>
<a/>
</file>

<file path=word/part450.xml><?xml version="1.0" encoding="utf-8"?>
<a/>
</file>

<file path=word/part451.xml><?xml version="1.0" encoding="utf-8"?>
<a/>
</file>

<file path=word/part452.xml><?xml version="1.0" encoding="utf-8"?>
<a/>
</file>

<file path=word/part453.xml><?xml version="1.0" encoding="utf-8"?>
<a/>
</file>

<file path=word/part454.xml><?xml version="1.0" encoding="utf-8"?>
<a/>
</file>

<file path=word/part455.xml><?xml version="1.0" encoding="utf-8"?>
<a/>
</file>

<file path=word/part456.xml><?xml version="1.0" encoding="utf-8"?>
<a/>
</file>

<file path=word/part457.xml><?xml version="1.0" encoding="utf-8"?>
<a/>
</file>

<file path=word/part458.xml><?xml version="1.0" encoding="utf-8"?>
<a/>
</file>

<file path=word/part459.xml><?xml version="1.0" encoding="utf-8"?>
<a/>
</file>

<file path=word/part460.xml><?xml version="1.0" encoding="utf-8"?>
<a/>
</file>

<file path=word/part461.xml><?xml version="1.0" encoding="utf-8"?>
<a/>
</file>

<file path=word/part462.xml><?xml version="1.0" encoding="utf-8"?>
<a/>
</file>

<file path=word/part463.xml><?xml version="1.0" encoding="utf-8"?>
<a/>
</file>

<file path=word/part464.xml><?xml version="1.0" encoding="utf-8"?>
<a/>
</file>

<file path=word/part465.xml><?xml version="1.0" encoding="utf-8"?>
<a/>
</file>

<file path=word/part466.xml><?xml version="1.0" encoding="utf-8"?>
<a/>
</file>

<file path=word/part467.xml><?xml version="1.0" encoding="utf-8"?>
<a/>
</file>

<file path=word/part468.xml><?xml version="1.0" encoding="utf-8"?>
<a/>
</file>

<file path=word/part469.xml><?xml version="1.0" encoding="utf-8"?>
<a/>
</file>

<file path=word/part470.xml><?xml version="1.0" encoding="utf-8"?>
<a/>
</file>

<file path=word/part471.xml><?xml version="1.0" encoding="utf-8"?>
<a/>
</file>

<file path=word/part472.xml><?xml version="1.0" encoding="utf-8"?>
<a/>
</file>

<file path=word/part473.xml><?xml version="1.0" encoding="utf-8"?>
<a/>
</file>

<file path=word/part474.xml><?xml version="1.0" encoding="utf-8"?>
<a/>
</file>

<file path=word/part475.xml><?xml version="1.0" encoding="utf-8"?>
<a/>
</file>

<file path=word/part476.xml><?xml version="1.0" encoding="utf-8"?>
<a/>
</file>

<file path=word/part477.xml><?xml version="1.0" encoding="utf-8"?>
<a/>
</file>

<file path=word/part478.xml><?xml version="1.0" encoding="utf-8"?>
<a/>
</file>

<file path=word/part479.xml><?xml version="1.0" encoding="utf-8"?>
<a/>
</file>

<file path=word/part480.xml><?xml version="1.0" encoding="utf-8"?>
<a/>
</file>

<file path=word/part481.xml><?xml version="1.0" encoding="utf-8"?>
<a/>
</file>

<file path=word/part482.xml><?xml version="1.0" encoding="utf-8"?>
<a/>
</file>

<file path=word/part483.xml><?xml version="1.0" encoding="utf-8"?>
<a/>
</file>

<file path=word/part484.xml><?xml version="1.0" encoding="utf-8"?>
<a/>
</file>

<file path=word/part485.xml><?xml version="1.0" encoding="utf-8"?>
<a/>
</file>

<file path=word/part486.xml><?xml version="1.0" encoding="utf-8"?>
<a/>
</file>

<file path=word/part487.xml><?xml version="1.0" encoding="utf-8"?>
<a/>
</file>

<file path=word/part488.xml><?xml version="1.0" encoding="utf-8"?>
<a/>
</file>

<file path=word/part489.xml><?xml version="1.0" encoding="utf-8"?>
<a/>
</file>

<file path=word/part490.xml><?xml version="1.0" encoding="utf-8"?>
<a/>
</file>

<file path=word/part491.xml><?xml version="1.0" encoding="utf-8"?>
<a/>
</file>

<file path=word/part492.xml><?xml version="1.0" encoding="utf-8"?>
<a/>
</file>

<file path=word/part493.xml><?xml version="1.0" encoding="utf-8"?>
<a/>
</file>

<file path=word/part494.xml><?xml version="1.0" encoding="utf-8"?>
<a/>
</file>

<file path=word/part495.xml><?xml version="1.0" encoding="utf-8"?>
<a/>
</file>

<file path=word/part496.xml><?xml version="1.0" encoding="utf-8"?>
<a/>
</file>

<file path=word/part497.xml><?xml version="1.0" encoding="utf-8"?>
<a/>
</file>

<file path=word/part498.xml><?xml version="1.0" encoding="utf-8"?>
<a/>
</file>

<file path=word/part499.xml><?xml version="1.0" encoding="utf-8"?>
<a/>
</file>

<file path=word/part500.xml><?xml version="1.0" encoding="utf-8"?>
<a/>
</file>

<file path=word/part501.xml><?xml version="1.0" encoding="utf-8"?>
<a/>
</file>

<file path=word/part502.xml><?xml version="1.0" encoding="utf-8"?>
<a/>
</file>

<file path=word/part503.xml><?xml version="1.0" encoding="utf-8"?>
<a/>
</file>

<file path=word/part504.xml><?xml version="1.0" encoding="utf-8"?>
<a/>
</file>

<file path=word/part505.xml><?xml version="1.0" encoding="utf-8"?>
<a/>
</file>

<file path=word/part506.xml><?xml version="1.0" encoding="utf-8"?>
<a/>
</file>

<file path=word/part507.xml><?xml version="1.0" encoding="utf-8"?>
<a/>
</file>

<file path=word/part508.xml><?xml version="1.0" encoding="utf-8"?>
<a/>
</file>

<file path=word/part509.xml><?xml version="1.0" encoding="utf-8"?>
<a/>
</file>

<file path=word/part510.xml><?xml version="1.0" encoding="utf-8"?>
<a/>
</file>

<file path=word/part511.xml><?xml version="1.0" encoding="utf-8"?>
<a/>
</file>

<file path=word/part512.xml><?xml version="1.0" encoding="utf-8"?>
<a/>
</file>

<file path=word/part513.xml><?xml version="1.0" encoding="utf-8"?>
<a/>
</file>

<file path=word/part514.xml><?xml version="1.0" encoding="utf-8"?>
<a/>
</file>

<file path=word/part515.xml><?xml version="1.0" encoding="utf-8"?>
<a/>
</file>

<file path=word/part516.xml><?xml version="1.0" encoding="utf-8"?>
<a/>
</file>

<file path=word/part517.xml><?xml version="1.0" encoding="utf-8"?>
<a/>
</file>

<file path=word/part518.xml><?xml version="1.0" encoding="utf-8"?>
<a/>
</file>

<file path=word/part519.xml><?xml version="1.0" encoding="utf-8"?>
<a/>
</file>

<file path=word/part520.xml><?xml version="1.0" encoding="utf-8"?>
<a/>
</file>

<file path=word/part521.xml><?xml version="1.0" encoding="utf-8"?>
<a/>
</file>

<file path=word/part522.xml><?xml version="1.0" encoding="utf-8"?>
<a/>
</file>

<file path=word/part523.xml><?xml version="1.0" encoding="utf-8"?>
<a/>
</file>

<file path=word/part524.xml><?xml version="1.0" encoding="utf-8"?>
<a/>
</file>

<file path=word/part525.xml><?xml version="1.0" encoding="utf-8"?>
<a/>
</file>

<file path=word/part526.xml><?xml version="1.0" encoding="utf-8"?>
<a/>
</file>

<file path=word/part527.xml><?xml version="1.0" encoding="utf-8"?>
<a/>
</file>

<file path=word/part528.xml><?xml version="1.0" encoding="utf-8"?>
<a/>
</file>

<file path=word/part529.xml><?xml version="1.0" encoding="utf-8"?>
<a/>
</file>

<file path=word/part530.xml><?xml version="1.0" encoding="utf-8"?>
<a/>
</file>

<file path=word/part531.xml><?xml version="1.0" encoding="utf-8"?>
<a/>
</file>

<file path=word/part532.xml><?xml version="1.0" encoding="utf-8"?>
<a/>
</file>

<file path=word/part533.xml><?xml version="1.0" encoding="utf-8"?>
<a/>
</file>

<file path=word/part534.xml><?xml version="1.0" encoding="utf-8"?>
<a/>
</file>

<file path=word/part535.xml><?xml version="1.0" encoding="utf-8"?>
<a/>
</file>

<file path=word/part536.xml><?xml version="1.0" encoding="utf-8"?>
<a/>
</file>

<file path=word/part537.xml><?xml version="1.0" encoding="utf-8"?>
<a/>
</file>

<file path=word/part538.xml><?xml version="1.0" encoding="utf-8"?>
<a/>
</file>

<file path=word/part539.xml><?xml version="1.0" encoding="utf-8"?>
<a/>
</file>

<file path=word/part540.xml><?xml version="1.0" encoding="utf-8"?>
<a/>
</file>

<file path=word/part541.xml><?xml version="1.0" encoding="utf-8"?>
<a/>
</file>

<file path=word/part542.xml><?xml version="1.0" encoding="utf-8"?>
<a/>
</file>

<file path=word/part543.xml><?xml version="1.0" encoding="utf-8"?>
<a/>
</file>

<file path=word/part544.xml><?xml version="1.0" encoding="utf-8"?>
<a/>
</file>

<file path=word/part545.xml><?xml version="1.0" encoding="utf-8"?>
<a/>
</file>

<file path=word/part546.xml><?xml version="1.0" encoding="utf-8"?>
<a/>
</file>

<file path=word/part547.xml><?xml version="1.0" encoding="utf-8"?>
<a/>
</file>

<file path=word/part548.xml><?xml version="1.0" encoding="utf-8"?>
<a/>
</file>

<file path=word/part549.xml><?xml version="1.0" encoding="utf-8"?>
<a/>
</file>

<file path=word/part550.xml><?xml version="1.0" encoding="utf-8"?>
<a/>
</file>

<file path=word/part551.xml><?xml version="1.0" encoding="utf-8"?>
<a/>
</file>

<file path=word/part552.xml><?xml version="1.0" encoding="utf-8"?>
<a/>
</file>

<file path=word/part553.xml><?xml version="1.0" encoding="utf-8"?>
<a/>
</file>

<file path=word/part554.xml><?xml version="1.0" encoding="utf-8"?>
<a/>
</file>

<file path=word/part555.xml><?xml version="1.0" encoding="utf-8"?>
<a/>
</file>

<file path=word/part556.xml><?xml version="1.0" encoding="utf-8"?>
<a/>
</file>

<file path=word/part557.xml><?xml version="1.0" encoding="utf-8"?>
<a/>
</file>

<file path=word/part558.xml><?xml version="1.0" encoding="utf-8"?>
<a/>
</file>

<file path=word/part559.xml><?xml version="1.0" encoding="utf-8"?>
<a/>
</file>

<file path=word/part560.xml><?xml version="1.0" encoding="utf-8"?>
<a/>
</file>

<file path=word/part561.xml><?xml version="1.0" encoding="utf-8"?>
<a/>
</file>

<file path=word/part562.xml><?xml version="1.0" encoding="utf-8"?>
<a/>
</file>

<file path=word/part563.xml><?xml version="1.0" encoding="utf-8"?>
<a/>
</file>

<file path=word/part564.xml><?xml version="1.0" encoding="utf-8"?>
<a/>
</file>

<file path=word/part565.xml><?xml version="1.0" encoding="utf-8"?>
<a/>
</file>

<file path=word/part566.xml><?xml version="1.0" encoding="utf-8"?>
<a/>
</file>

<file path=word/part567.xml><?xml version="1.0" encoding="utf-8"?>
<a/>
</file>

<file path=word/part568.xml><?xml version="1.0" encoding="utf-8"?>
<a/>
</file>

<file path=word/part569.xml><?xml version="1.0" encoding="utf-8"?>
<a/>
</file>

<file path=word/part570.xml><?xml version="1.0" encoding="utf-8"?>
<a/>
</file>

<file path=word/part571.xml><?xml version="1.0" encoding="utf-8"?>
<a/>
</file>

<file path=word/part572.xml><?xml version="1.0" encoding="utf-8"?>
<a/>
</file>

<file path=word/part573.xml><?xml version="1.0" encoding="utf-8"?>
<a/>
</file>

<file path=word/part574.xml><?xml version="1.0" encoding="utf-8"?>
<a/>
</file>

<file path=word/part575.xml><?xml version="1.0" encoding="utf-8"?>
<a/>
</file>

<file path=word/part576.xml><?xml version="1.0" encoding="utf-8"?>
<a/>
</file>

<file path=word/part577.xml><?xml version="1.0" encoding="utf-8"?>
<a/>
</file>

<file path=word/part578.xml><?xml version="1.0" encoding="utf-8"?>
<a/>
</file>

<file path=word/part579.xml><?xml version="1.0" encoding="utf-8"?>
<a/>
</file>

<file path=word/part580.xml><?xml version="1.0" encoding="utf-8"?>
<a/>
</file>

<file path=word/part581.xml><?xml version="1.0" encoding="utf-8"?>
<a/>
</file>

<file path=word/part582.xml><?xml version="1.0" encoding="utf-8"?>
<a/>
</file>

<file path=word/part583.xml><?xml version="1.0" encoding="utf-8"?>
<a/>
</file>

<file path=word/part584.xml><?xml version="1.0" encoding="utf-8"?>
<a/>
</file>

<file path=word/part585.xml><?xml version="1.0" encoding="utf-8"?>
<a/>
</file>

<file path=word/part586.xml><?xml version="1.0" encoding="utf-8"?>
<a/>
</file>

<file path=word/part587.xml><?xml version="1.0" encoding="utf-8"?>
<a/>
</file>

<file path=word/part588.xml><?xml version="1.0" encoding="utf-8"?>
<a/>
</file>

<file path=word/part589.xml><?xml version="1.0" encoding="utf-8"?>
<a/>
</file>

<file path=word/part590.xml><?xml version="1.0" encoding="utf-8"?>
<a/>
</file>

<file path=word/part591.xml><?xml version="1.0" encoding="utf-8"?>
<a/>
</file>

<file path=word/part592.xml><?xml version="1.0" encoding="utf-8"?>
<a/>
</file>

<file path=word/part593.xml><?xml version="1.0" encoding="utf-8"?>
<a/>
</file>

<file path=word/part594.xml><?xml version="1.0" encoding="utf-8"?>
<a/>
</file>

<file path=word/part595.xml><?xml version="1.0" encoding="utf-8"?>
<a/>
</file>

<file path=word/part596.xml><?xml version="1.0" encoding="utf-8"?>
<a/>
</file>

<file path=word/part597.xml><?xml version="1.0" encoding="utf-8"?>
<a/>
</file>

<file path=word/part598.xml><?xml version="1.0" encoding="utf-8"?>
<a/>
</file>

<file path=word/part599.xml><?xml version="1.0" encoding="utf-8"?>
<a/>
</file>

<file path=word/part600.xml><?xml version="1.0" encoding="utf-8"?>
<a/>
</file>

<file path=word/part601.xml><?xml version="1.0" encoding="utf-8"?>
<a/>
</file>

<file path=word/part602.xml><?xml version="1.0" encoding="utf-8"?>
<a/>
</file>

<file path=word/part603.xml><?xml version="1.0" encoding="utf-8"?>
<a/>
</file>

<file path=word/part604.xml><?xml version="1.0" encoding="utf-8"?>
<a/>
</file>

<file path=word/part605.xml><?xml version="1.0" encoding="utf-8"?>
<a/>
</file>

<file path=word/part606.xml><?xml version="1.0" encoding="utf-8"?>
<a/>
</file>

<file path=word/part607.xml><?xml version="1.0" encoding="utf-8"?>
<a/>
</file>

<file path=word/part608.xml><?xml version="1.0" encoding="utf-8"?>
<a/>
</file>

<file path=word/part609.xml><?xml version="1.0" encoding="utf-8"?>
<a/>
</file>

<file path=word/part610.xml><?xml version="1.0" encoding="utf-8"?>
<a/>
</file>

<file path=word/part611.xml><?xml version="1.0" encoding="utf-8"?>
<a/>
</file>

<file path=word/part612.xml><?xml version="1.0" encoding="utf-8"?>
<a/>
</file>

<file path=word/part613.xml><?xml version="1.0" encoding="utf-8"?>
<a/>
</file>

<file path=word/part614.xml><?xml version="1.0" encoding="utf-8"?>
<a/>
</file>

<file path=word/part615.xml><?xml version="1.0" encoding="utf-8"?>
<a/>
</file>

<file path=word/part616.xml><?xml version="1.0" encoding="utf-8"?>
<a/>
</file>

<file path=word/part617.xml><?xml version="1.0" encoding="utf-8"?>
<a/>
</file>

<file path=word/part618.xml><?xml version="1.0" encoding="utf-8"?>
<a/>
</file>

<file path=word/part619.xml><?xml version="1.0" encoding="utf-8"?>
<a/>
</file>

<file path=word/part620.xml><?xml version="1.0" encoding="utf-8"?>
<a/>
</file>

<file path=word/part621.xml><?xml version="1.0" encoding="utf-8"?>
<a/>
</file>

<file path=word/part622.xml><?xml version="1.0" encoding="utf-8"?>
<a/>
</file>

<file path=word/part623.xml><?xml version="1.0" encoding="utf-8"?>
<a/>
</file>

<file path=word/part624.xml><?xml version="1.0" encoding="utf-8"?>
<a/>
</file>

<file path=word/part625.xml><?xml version="1.0" encoding="utf-8"?>
<a/>
</file>

<file path=word/part626.xml><?xml version="1.0" encoding="utf-8"?>
<a/>
</file>

<file path=word/part627.xml><?xml version="1.0" encoding="utf-8"?>
<a/>
</file>

<file path=word/part628.xml><?xml version="1.0" encoding="utf-8"?>
<a/>
</file>

<file path=word/part629.xml><?xml version="1.0" encoding="utf-8"?>
<a/>
</file>

<file path=word/part630.xml><?xml version="1.0" encoding="utf-8"?>
<a/>
</file>

<file path=word/part631.xml><?xml version="1.0" encoding="utf-8"?>
<a/>
</file>

<file path=word/part632.xml><?xml version="1.0" encoding="utf-8"?>
<a/>
</file>

<file path=word/part633.xml><?xml version="1.0" encoding="utf-8"?>
<a/>
</file>

<file path=word/part634.xml><?xml version="1.0" encoding="utf-8"?>
<a/>
</file>

<file path=word/part635.xml><?xml version="1.0" encoding="utf-8"?>
<a/>
</file>

<file path=word/part636.xml><?xml version="1.0" encoding="utf-8"?>
<a/>
</file>

<file path=word/part637.xml><?xml version="1.0" encoding="utf-8"?>
<a/>
</file>

<file path=word/part638.xml><?xml version="1.0" encoding="utf-8"?>
<a/>
</file>

<file path=word/part639.xml><?xml version="1.0" encoding="utf-8"?>
<a/>
</file>

<file path=word/part640.xml><?xml version="1.0" encoding="utf-8"?>
<a/>
</file>

<file path=word/part641.xml><?xml version="1.0" encoding="utf-8"?>
<a/>
</file>

<file path=word/part642.xml><?xml version="1.0" encoding="utf-8"?>
<a/>
</file>

<file path=word/part643.xml><?xml version="1.0" encoding="utf-8"?>
<a/>
</file>

<file path=word/part644.xml><?xml version="1.0" encoding="utf-8"?>
<a/>
</file>

<file path=word/part645.xml><?xml version="1.0" encoding="utf-8"?>
<a/>
</file>

<file path=word/part646.xml><?xml version="1.0" encoding="utf-8"?>
<a/>
</file>

<file path=word/part647.xml><?xml version="1.0" encoding="utf-8"?>
<a/>
</file>

<file path=word/part648.xml><?xml version="1.0" encoding="utf-8"?>
<a/>
</file>

<file path=word/part649.xml><?xml version="1.0" encoding="utf-8"?>
<a/>
</file>

<file path=word/part650.xml><?xml version="1.0" encoding="utf-8"?>
<a/>
</file>

<file path=word/part651.xml><?xml version="1.0" encoding="utf-8"?>
<a/>
</file>

<file path=word/part652.xml><?xml version="1.0" encoding="utf-8"?>
<a/>
</file>

<file path=word/part653.xml><?xml version="1.0" encoding="utf-8"?>
<a/>
</file>

<file path=word/part654.xml><?xml version="1.0" encoding="utf-8"?>
<a/>
</file>

<file path=word/part655.xml><?xml version="1.0" encoding="utf-8"?>
<a/>
</file>

<file path=word/part656.xml><?xml version="1.0" encoding="utf-8"?>
<a/>
</file>

<file path=word/part657.xml><?xml version="1.0" encoding="utf-8"?>
<a/>
</file>

<file path=word/part658.xml><?xml version="1.0" encoding="utf-8"?>
<a/>
</file>

<file path=word/part659.xml><?xml version="1.0" encoding="utf-8"?>
<a/>
</file>

<file path=word/part660.xml><?xml version="1.0" encoding="utf-8"?>
<a/>
</file>

<file path=word/part661.xml><?xml version="1.0" encoding="utf-8"?>
<a/>
</file>

<file path=word/part662.xml><?xml version="1.0" encoding="utf-8"?>
<a/>
</file>

<file path=word/part663.xml><?xml version="1.0" encoding="utf-8"?>
<a/>
</file>

<file path=word/part664.xml><?xml version="1.0" encoding="utf-8"?>
<a/>
</file>

<file path=word/part665.xml><?xml version="1.0" encoding="utf-8"?>
<a/>
</file>

<file path=word/part666.xml><?xml version="1.0" encoding="utf-8"?>
<a/>
</file>

<file path=word/part667.xml><?xml version="1.0" encoding="utf-8"?>
<a/>
</file>

<file path=word/part668.xml><?xml version="1.0" encoding="utf-8"?>
<a/>
</file>

<file path=word/part669.xml><?xml version="1.0" encoding="utf-8"?>
<a/>
</file>

<file path=word/part670.xml><?xml version="1.0" encoding="utf-8"?>
<a/>
</file>

<file path=word/part671.xml><?xml version="1.0" encoding="utf-8"?>
<a/>
</file>

<file path=word/part672.xml><?xml version="1.0" encoding="utf-8"?>
<a/>
</file>

<file path=word/part673.xml><?xml version="1.0" encoding="utf-8"?>
<a/>
</file>

<file path=word/part674.xml><?xml version="1.0" encoding="utf-8"?>
<a/>
</file>

<file path=word/part675.xml><?xml version="1.0" encoding="utf-8"?>
<a/>
</file>

<file path=word/part676.xml><?xml version="1.0" encoding="utf-8"?>
<a/>
</file>

<file path=word/part677.xml><?xml version="1.0" encoding="utf-8"?>
<a/>
</file>

<file path=word/part678.xml><?xml version="1.0" encoding="utf-8"?>
<a/>
</file>

<file path=word/part679.xml><?xml version="1.0" encoding="utf-8"?>
<a/>
</file>

<file path=word/part680.xml><?xml version="1.0" encoding="utf-8"?>
<a/>
</file>

<file path=word/part681.xml><?xml version="1.0" encoding="utf-8"?>
<a/>
</file>

<file path=word/part682.xml><?xml version="1.0" encoding="utf-8"?>
<a/>
</file>

<file path=word/part683.xml><?xml version="1.0" encoding="utf-8"?>
<a/>
</file>

<file path=word/part684.xml><?xml version="1.0" encoding="utf-8"?>
<a/>
</file>

<file path=word/part685.xml><?xml version="1.0" encoding="utf-8"?>
<a/>
</file>

<file path=word/part686.xml><?xml version="1.0" encoding="utf-8"?>
<a/>
</file>

<file path=word/part687.xml><?xml version="1.0" encoding="utf-8"?>
<a/>
</file>

<file path=word/part688.xml><?xml version="1.0" encoding="utf-8"?>
<a/>
</file>

<file path=word/part689.xml><?xml version="1.0" encoding="utf-8"?>
<a/>
</file>

<file path=word/part690.xml><?xml version="1.0" encoding="utf-8"?>
<a/>
</file>

<file path=word/part691.xml><?xml version="1.0" encoding="utf-8"?>
<a/>
</file>

<file path=word/part692.xml><?xml version="1.0" encoding="utf-8"?>
<a/>
</file>

<file path=word/part693.xml><?xml version="1.0" encoding="utf-8"?>
<a/>
</file>

<file path=word/part694.xml><?xml version="1.0" encoding="utf-8"?>
<a/>
</file>

<file path=word/part695.xml><?xml version="1.0" encoding="utf-8"?>
<a/>
</file>

<file path=word/part696.xml><?xml version="1.0" encoding="utf-8"?>
<a/>
</file>

<file path=word/part697.xml><?xml version="1.0" encoding="utf-8"?>
<a/>
</file>

<file path=word/part698.xml><?xml version="1.0" encoding="utf-8"?>
<a/>
</file>

<file path=word/part699.xml><?xml version="1.0" encoding="utf-8"?>
<a/>
</file>

<file path=word/part700.xml><?xml version="1.0" encoding="utf-8"?>
<a/>
</file>

<file path=word/part701.xml><?xml version="1.0" encoding="utf-8"?>
<a/>
</file>

<file path=word/part702.xml><?xml version="1.0" encoding="utf-8"?>
<a/>
</file>

<file path=word/part703.xml><?xml version="1.0" encoding="utf-8"?>
<a/>
</file>

<file path=word/part704.xml><?xml version="1.0" encoding="utf-8"?>
<a/>
</file>

<file path=word/part705.xml><?xml version="1.0" encoding="utf-8"?>
<a/>
</file>

<file path=word/part706.xml><?xml version="1.0" encoding="utf-8"?>
<a/>
</file>

<file path=word/part707.xml><?xml version="1.0" encoding="utf-8"?>
<a/>
</file>

<file path=word/part708.xml><?xml version="1.0" encoding="utf-8"?>
<a/>
</file>

<file path=word/part709.xml><?xml version="1.0" encoding="utf-8"?>
<a/>
</file>

<file path=word/part710.xml><?xml version="1.0" encoding="utf-8"?>
<a/>
</file>

<file path=word/part711.xml><?xml version="1.0" encoding="utf-8"?>
<a/>
</file>

<file path=word/part712.xml><?xml version="1.0" encoding="utf-8"?>
<a/>
</file>

<file path=word/part713.xml><?xml version="1.0" encoding="utf-8"?>
<a/>
</file>

<file path=word/part714.xml><?xml version="1.0" encoding="utf-8"?>
<a/>
</file>

<file path=word/part715.xml><?xml version="1.0" encoding="utf-8"?>
<a/>
</file>

<file path=word/part716.xml><?xml version="1.0" encoding="utf-8"?>
<a/>
</file>

<file path=word/part717.xml><?xml version="1.0" encoding="utf-8"?>
<a/>
</file>

<file path=word/part718.xml><?xml version="1.0" encoding="utf-8"?>
<a/>
</file>

<file path=word/part719.xml><?xml version="1.0" encoding="utf-8"?>
<a/>
</file>

<file path=word/part720.xml><?xml version="1.0" encoding="utf-8"?>
<a/>
</file>

<file path=word/part721.xml><?xml version="1.0" encoding="utf-8"?>
<a/>
</file>

<file path=word/part722.xml><?xml version="1.0" encoding="utf-8"?>
<a/>
</file>

<file path=word/part723.xml><?xml version="1.0" encoding="utf-8"?>
<a/>
</file>

<file path=word/part724.xml><?xml version="1.0" encoding="utf-8"?>
<a/>
</file>

<file path=word/part725.xml><?xml version="1.0" encoding="utf-8"?>
<a/>
</file>

<file path=word/part726.xml><?xml version="1.0" encoding="utf-8"?>
<a/>
</file>

<file path=word/part727.xml><?xml version="1.0" encoding="utf-8"?>
<a/>
</file>

<file path=word/part728.xml><?xml version="1.0" encoding="utf-8"?>
<a/>
</file>

<file path=word/part729.xml><?xml version="1.0" encoding="utf-8"?>
<a/>
</file>

<file path=word/part730.xml><?xml version="1.0" encoding="utf-8"?>
<a/>
</file>

<file path=word/part731.xml><?xml version="1.0" encoding="utf-8"?>
<a/>
</file>

<file path=word/part732.xml><?xml version="1.0" encoding="utf-8"?>
<a/>
</file>

<file path=word/part733.xml><?xml version="1.0" encoding="utf-8"?>
<a/>
</file>

<file path=word/part734.xml><?xml version="1.0" encoding="utf-8"?>
<a/>
</file>

<file path=word/part735.xml><?xml version="1.0" encoding="utf-8"?>
<a/>
</file>

<file path=word/part736.xml><?xml version="1.0" encoding="utf-8"?>
<a/>
</file>

<file path=word/part737.xml><?xml version="1.0" encoding="utf-8"?>
<a/>
</file>

<file path=word/part738.xml><?xml version="1.0" encoding="utf-8"?>
<a/>
</file>

<file path=word/part739.xml><?xml version="1.0" encoding="utf-8"?>
<a/>
</file>

<file path=word/part740.xml><?xml version="1.0" encoding="utf-8"?>
<a/>
</file>

<file path=word/part741.xml><?xml version="1.0" encoding="utf-8"?>
<a/>
</file>

<file path=word/part742.xml><?xml version="1.0" encoding="utf-8"?>
<a/>
</file>

<file path=word/part743.xml><?xml version="1.0" encoding="utf-8"?>
<a/>
</file>

<file path=word/part744.xml><?xml version="1.0" encoding="utf-8"?>
<a/>
</file>

<file path=word/part745.xml><?xml version="1.0" encoding="utf-8"?>
<a/>
</file>

<file path=word/part746.xml><?xml version="1.0" encoding="utf-8"?>
<a/>
</file>

<file path=word/part747.xml><?xml version="1.0" encoding="utf-8"?>
<a/>
</file>

<file path=word/part748.xml><?xml version="1.0" encoding="utf-8"?>
<a/>
</file>

<file path=word/part749.xml><?xml version="1.0" encoding="utf-8"?>
<a/>
</file>

<file path=word/part750.xml><?xml version="1.0" encoding="utf-8"?>
<a/>
</file>

<file path=word/part751.xml><?xml version="1.0" encoding="utf-8"?>
<a/>
</file>

<file path=word/part752.xml><?xml version="1.0" encoding="utf-8"?>
<a/>
</file>

<file path=word/part753.xml><?xml version="1.0" encoding="utf-8"?>
<a/>
</file>

<file path=word/part754.xml><?xml version="1.0" encoding="utf-8"?>
<a/>
</file>

<file path=word/part755.xml><?xml version="1.0" encoding="utf-8"?>
<a/>
</file>

<file path=word/part756.xml><?xml version="1.0" encoding="utf-8"?>
<a/>
</file>

<file path=word/part757.xml><?xml version="1.0" encoding="utf-8"?>
<a/>
</file>

<file path=word/part758.xml><?xml version="1.0" encoding="utf-8"?>
<a/>
</file>

<file path=word/part759.xml><?xml version="1.0" encoding="utf-8"?>
<a/>
</file>

<file path=word/part760.xml><?xml version="1.0" encoding="utf-8"?>
<a/>
</file>

<file path=word/part761.xml><?xml version="1.0" encoding="utf-8"?>
<a/>
</file>

<file path=word/part762.xml><?xml version="1.0" encoding="utf-8"?>
<a/>
</file>

<file path=word/part763.xml><?xml version="1.0" encoding="utf-8"?>
<a/>
</file>

<file path=word/part764.xml><?xml version="1.0" encoding="utf-8"?>
<a/>
</file>

<file path=word/part765.xml><?xml version="1.0" encoding="utf-8"?>
<a/>
</file>

<file path=word/part766.xml><?xml version="1.0" encoding="utf-8"?>
<a/>
</file>

<file path=word/part767.xml><?xml version="1.0" encoding="utf-8"?>
<a/>
</file>

<file path=word/part768.xml><?xml version="1.0" encoding="utf-8"?>
<a/>
</file>

<file path=word/part769.xml><?xml version="1.0" encoding="utf-8"?>
<a/>
</file>

<file path=word/part770.xml><?xml version="1.0" encoding="utf-8"?>
<a/>
</file>

<file path=word/part771.xml><?xml version="1.0" encoding="utf-8"?>
<a/>
</file>

<file path=word/part772.xml><?xml version="1.0" encoding="utf-8"?>
<a/>
</file>

<file path=word/part773.xml><?xml version="1.0" encoding="utf-8"?>
<a/>
</file>

<file path=word/part774.xml><?xml version="1.0" encoding="utf-8"?>
<a/>
</file>

<file path=word/part775.xml><?xml version="1.0" encoding="utf-8"?>
<a/>
</file>

<file path=word/part776.xml><?xml version="1.0" encoding="utf-8"?>
<a/>
</file>

<file path=word/part777.xml><?xml version="1.0" encoding="utf-8"?>
<a/>
</file>

<file path=word/part778.xml><?xml version="1.0" encoding="utf-8"?>
<a/>
</file>

<file path=word/part779.xml><?xml version="1.0" encoding="utf-8"?>
<a/>
</file>

<file path=word/part780.xml><?xml version="1.0" encoding="utf-8"?>
<a/>
</file>

<file path=word/part781.xml><?xml version="1.0" encoding="utf-8"?>
<a/>
</file>

<file path=word/part782.xml><?xml version="1.0" encoding="utf-8"?>
<a/>
</file>

<file path=word/part783.xml><?xml version="1.0" encoding="utf-8"?>
<a/>
</file>

<file path=word/part784.xml><?xml version="1.0" encoding="utf-8"?>
<a/>
</file>

<file path=word/part785.xml><?xml version="1.0" encoding="utf-8"?>
<a/>
</file>

<file path=word/part786.xml><?xml version="1.0" encoding="utf-8"?>
<a/>
</file>

<file path=word/part787.xml><?xml version="1.0" encoding="utf-8"?>
<a/>
</file>

<file path=word/part788.xml><?xml version="1.0" encoding="utf-8"?>
<a/>
</file>

<file path=word/part789.xml><?xml version="1.0" encoding="utf-8"?>
<a/>
</file>

<file path=word/part790.xml><?xml version="1.0" encoding="utf-8"?>
<a/>
</file>

<file path=word/part791.xml><?xml version="1.0" encoding="utf-8"?>
<a/>
</file>

<file path=word/part792.xml><?xml version="1.0" encoding="utf-8"?>
<a/>
</file>

<file path=word/part793.xml><?xml version="1.0" encoding="utf-8"?>
<a/>
</file>

<file path=word/part794.xml><?xml version="1.0" encoding="utf-8"?>
<a/>
</file>

<file path=word/part795.xml><?xml version="1.0" encoding="utf-8"?>
<a/>
</file>

<file path=word/part796.xml><?xml version="1.0" encoding="utf-8"?>
<a/>
</file>

<file path=word/part797.xml><?xml version="1.0" encoding="utf-8"?>
<a/>
</file>

<file path=word/part798.xml><?xml version="1.0" encoding="utf-8"?>
<a/>
</file>

<file path=word/part799.xml><?xml version="1.0" encoding="utf-8"?>
<a/>
</file>

<file path=word/part800.xml><?xml version="1.0" encoding="utf-8"?>
<a/>
</file>

<file path=word/part801.xml><?xml version="1.0" encoding="utf-8"?>
<a/>
</file>

<file path=word/part802.xml><?xml version="1.0" encoding="utf-8"?>
<a/>
</file>

<file path=word/part803.xml><?xml version="1.0" encoding="utf-8"?>
<a/>
</file>

<file path=word/part804.xml><?xml version="1.0" encoding="utf-8"?>
<a/>
</file>

<file path=word/part805.xml><?xml version="1.0" encoding="utf-8"?>
<a/>
</file>

<file path=word/part806.xml><?xml version="1.0" encoding="utf-8"?>
<a/>
</file>

<file path=word/part807.xml><?xml version="1.0" encoding="utf-8"?>
<a/>
</file>

<file path=word/part808.xml><?xml version="1.0" encoding="utf-8"?>
<a/>
</file>

<file path=word/part809.xml><?xml version="1.0" encoding="utf-8"?>
<a/>
</file>

<file path=word/part810.xml><?xml version="1.0" encoding="utf-8"?>
<a/>
</file>

<file path=word/part811.xml><?xml version="1.0" encoding="utf-8"?>
<a/>
</file>

<file path=word/part812.xml><?xml version="1.0" encoding="utf-8"?>
<a/>
</file>

<file path=word/part813.xml><?xml version="1.0" encoding="utf-8"?>
<a/>
</file>

<file path=word/part814.xml><?xml version="1.0" encoding="utf-8"?>
<a/>
</file>

<file path=word/part815.xml><?xml version="1.0" encoding="utf-8"?>
<a/>
</file>

<file path=word/part816.xml><?xml version="1.0" encoding="utf-8"?>
<a/>
</file>

<file path=word/part817.xml><?xml version="1.0" encoding="utf-8"?>
<a/>
</file>

<file path=word/part818.xml><?xml version="1.0" encoding="utf-8"?>
<a/>
</file>

<file path=word/part819.xml><?xml version="1.0" encoding="utf-8"?>
<a/>
</file>

<file path=word/part820.xml><?xml version="1.0" encoding="utf-8"?>
<a/>
</file>

<file path=word/part821.xml><?xml version="1.0" encoding="utf-8"?>
<a/>
</file>

<file path=word/part822.xml><?xml version="1.0" encoding="utf-8"?>
<a/>
</file>

<file path=word/part823.xml><?xml version="1.0" encoding="utf-8"?>
<a/>
</file>

<file path=word/part824.xml><?xml version="1.0" encoding="utf-8"?>
<a/>
</file>

<file path=word/part825.xml><?xml version="1.0" encoding="utf-8"?>
<a/>
</file>

<file path=word/part826.xml><?xml version="1.0" encoding="utf-8"?>
<a/>
</file>

<file path=word/part827.xml><?xml version="1.0" encoding="utf-8"?>
<a/>
</file>

<file path=word/part828.xml><?xml version="1.0" encoding="utf-8"?>
<a/>
</file>

<file path=word/part829.xml><?xml version="1.0" encoding="utf-8"?>
<a/>
</file>

<file path=word/part830.xml><?xml version="1.0" encoding="utf-8"?>
<a/>
</file>

<file path=word/part831.xml><?xml version="1.0" encoding="utf-8"?>
<a/>
</file>

<file path=word/part832.xml><?xml version="1.0" encoding="utf-8"?>
<a/>
</file>

<file path=word/part833.xml><?xml version="1.0" encoding="utf-8"?>
<a/>
</file>

<file path=word/part834.xml><?xml version="1.0" encoding="utf-8"?>
<a/>
</file>

<file path=word/part835.xml><?xml version="1.0" encoding="utf-8"?>
<a/>
</file>

<file path=word/part836.xml><?xml version="1.0" encoding="utf-8"?>
<a/>
</file>

<file path=word/part837.xml><?xml version="1.0" encoding="utf-8"?>
<a/>
</file>

<file path=word/part838.xml><?xml version="1.0" encoding="utf-8"?>
<a/>
</file>

<file path=word/part839.xml><?xml version="1.0" encoding="utf-8"?>
<a/>
</file>

<file path=word/part840.xml><?xml version="1.0" encoding="utf-8"?>
<a/>
</file>

<file path=word/part841.xml><?xml version="1.0" encoding="utf-8"?>
<a/>
</file>

<file path=word/part842.xml><?xml version="1.0" encoding="utf-8"?>
<a/>
</file>

<file path=word/part843.xml><?xml version="1.0" encoding="utf-8"?>
<a/>
</file>

<file path=word/part844.xml><?xml version="1.0" encoding="utf-8"?>
<a/>
</file>

<file path=word/part845.xml><?xml version="1.0" encoding="utf-8"?>
<a/>
</file>

<file path=word/part846.xml><?xml version="1.0" encoding="utf-8"?>
<a/>
</file>

<file path=word/part847.xml><?xml version="1.0" encoding="utf-8"?>
<a/>
</file>

<file path=word/part848.xml><?xml version="1.0" encoding="utf-8"?>
<a/>
</file>

<file path=word/part849.xml><?xml version="1.0" encoding="utf-8"?>
<a/>
</file>

<file path=word/part850.xml><?xml version="1.0" encoding="utf-8"?>
<a/>
</file>

<file path=word/part851.xml><?xml version="1.0" encoding="utf-8"?>
<a/>
</file>

<file path=word/part852.xml><?xml version="1.0" encoding="utf-8"?>
<a/>
</file>

<file path=word/part853.xml><?xml version="1.0" encoding="utf-8"?>
<a/>
</file>

<file path=word/part854.xml><?xml version="1.0" encoding="utf-8"?>
<a/>
</file>

<file path=word/part855.xml><?xml version="1.0" encoding="utf-8"?>
<a/>
</file>

<file path=word/part856.xml><?xml version="1.0" encoding="utf-8"?>
<a/>
</file>

<file path=word/part857.xml><?xml version="1.0" encoding="utf-8"?>
<a/>
</file>

<file path=word/part858.xml><?xml version="1.0" encoding="utf-8"?>
<a/>
</file>

<file path=word/part859.xml><?xml version="1.0" encoding="utf-8"?>
<a/>
</file>

<file path=word/part860.xml><?xml version="1.0" encoding="utf-8"?>
<a/>
</file>

<file path=word/part861.xml><?xml version="1.0" encoding="utf-8"?>
<a/>
</file>

<file path=word/part862.xml><?xml version="1.0" encoding="utf-8"?>
<a/>
</file>

<file path=word/part863.xml><?xml version="1.0" encoding="utf-8"?>
<a/>
</file>

<file path=word/part864.xml><?xml version="1.0" encoding="utf-8"?>
<a/>
</file>

<file path=word/part865.xml><?xml version="1.0" encoding="utf-8"?>
<a/>
</file>

<file path=word/part866.xml><?xml version="1.0" encoding="utf-8"?>
<a/>
</file>

<file path=word/part867.xml><?xml version="1.0" encoding="utf-8"?>
<a/>
</file>

<file path=word/part868.xml><?xml version="1.0" encoding="utf-8"?>
<a/>
</file>

<file path=word/part869.xml><?xml version="1.0" encoding="utf-8"?>
<a/>
</file>

<file path=word/part870.xml><?xml version="1.0" encoding="utf-8"?>
<a/>
</file>

<file path=word/part871.xml><?xml version="1.0" encoding="utf-8"?>
<a/>
</file>

<file path=word/part872.xml><?xml version="1.0" encoding="utf-8"?>
<a/>
</file>

<file path=word/part873.xml><?xml version="1.0" encoding="utf-8"?>
<a/>
</file>

<file path=word/part874.xml><?xml version="1.0" encoding="utf-8"?>
<a/>
</file>

<file path=word/part875.xml><?xml version="1.0" encoding="utf-8"?>
<a/>
</file>

<file path=word/part876.xml><?xml version="1.0" encoding="utf-8"?>
<a/>
</file>

<file path=word/part877.xml><?xml version="1.0" encoding="utf-8"?>
<a/>
</file>

<file path=word/part878.xml><?xml version="1.0" encoding="utf-8"?>
<a/>
</file>

<file path=word/part879.xml><?xml version="1.0" encoding="utf-8"?>
<a/>
</file>

<file path=word/part880.xml><?xml version="1.0" encoding="utf-8"?>
<a/>
</file>

<file path=word/part881.xml><?xml version="1.0" encoding="utf-8"?>
<a/>
</file>

<file path=word/part882.xml><?xml version="1.0" encoding="utf-8"?>
<a/>
</file>

<file path=word/part883.xml><?xml version="1.0" encoding="utf-8"?>
<a/>
</file>

<file path=word/part884.xml><?xml version="1.0" encoding="utf-8"?>
<a/>
</file>

<file path=word/part885.xml><?xml version="1.0" encoding="utf-8"?>
<a/>
</file>

<file path=word/part886.xml><?xml version="1.0" encoding="utf-8"?>
<a/>
</file>

<file path=word/part887.xml><?xml version="1.0" encoding="utf-8"?>
<a/>
</file>

<file path=word/part888.xml><?xml version="1.0" encoding="utf-8"?>
<a/>
</file>

<file path=word/part889.xml><?xml version="1.0" encoding="utf-8"?>
<a/>
</file>

<file path=word/part890.xml><?xml version="1.0" encoding="utf-8"?>
<a/>
</file>

<file path=word/part891.xml><?xml version="1.0" encoding="utf-8"?>
<a/>
</file>

<file path=word/part892.xml><?xml version="1.0" encoding="utf-8"?>
<a/>
</file>

<file path=word/part893.xml><?xml version="1.0" encoding="utf-8"?>
<a/>
</file>

<file path=word/part894.xml><?xml version="1.0" encoding="utf-8"?>
<a/>
</file>

<file path=word/part895.xml><?xml version="1.0" encoding="utf-8"?>
<a/>
</file>

<file path=word/part896.xml><?xml version="1.0" encoding="utf-8"?>
<a/>
</file>

<file path=word/part897.xml><?xml version="1.0" encoding="utf-8"?>
<a/>
</file>

<file path=word/part898.xml><?xml version="1.0" encoding="utf-8"?>
<a/>
</file>

<file path=word/part899.xml><?xml version="1.0" encoding="utf-8"?>
<a/>
</file>

<file path=word/part900.xml><?xml version="1.0" encoding="utf-8"?>
<a/>
</file>

<file path=word/part901.xml><?xml version="1.0" encoding="utf-8"?>
<a/>
</file>

<file path=word/part902.xml><?xml version="1.0" encoding="utf-8"?>
<a/>
</file>

<file path=word/part903.xml><?xml version="1.0" encoding="utf-8"?>
<a/>
</file>

<file path=word/part904.xml><?xml version="1.0" encoding="utf-8"?>
<a/>
</file>

<file path=word/part905.xml><?xml version="1.0" encoding="utf-8"?>
<a/>
</file>

<file path=word/part906.xml><?xml version="1.0" encoding="utf-8"?>
<a/>
</file>

<file path=word/part907.xml><?xml version="1.0" encoding="utf-8"?>
<a/>
</file>

<file path=word/part908.xml><?xml version="1.0" encoding="utf-8"?>
<a/>
</file>

<file path=word/part909.xml><?xml version="1.0" encoding="utf-8"?>
<a/>
</file>

<file path=word/part910.xml><?xml version="1.0" encoding="utf-8"?>
<a/>
</file>

<file path=word/part911.xml><?xml version="1.0" encoding="utf-8"?>
<a/>
</file>

<file path=word/part912.xml><?xml version="1.0" encoding="utf-8"?>
<a/>
</file>

<file path=word/part913.xml><?xml version="1.0" encoding="utf-8"?>
<a/>
</file>

<file path=word/part914.xml><?xml version="1.0" encoding="utf-8"?>
<a/>
</file>

<file path=word/part915.xml><?xml version="1.0" encoding="utf-8"?>
<a/>
</file>

<file path=word/part916.xml><?xml version="1.0" encoding="utf-8"?>
<a/>
</file>

<file path=word/part917.xml><?xml version="1.0" encoding="utf-8"?>
<a/>
</file>

<file path=word/part918.xml><?xml version="1.0" encoding="utf-8"?>
<a/>
</file>

<file path=word/part919.xml><?xml version="1.0" encoding="utf-8"?>
<a/>
</file>

<file path=word/part920.xml><?xml version="1.0" encoding="utf-8"?>
<a/>
</file>

<file path=word/part921.xml><?xml version="1.0" encoding="utf-8"?>
<a/>
</file>

<file path=word/part922.xml><?xml version="1.0" encoding="utf-8"?>
<a/>
</file>

<file path=word/part923.xml><?xml version="1.0" encoding="utf-8"?>
<a/>
</file>

<file path=word/part924.xml><?xml version="1.0" encoding="utf-8"?>
<a/>
</file>

<file path=word/part925.xml><?xml version="1.0" encoding="utf-8"?>
<a/>
</file>

<file path=word/part926.xml><?xml version="1.0" encoding="utf-8"?>
<a/>
</file>

<file path=word/part927.xml><?xml version="1.0" encoding="utf-8"?>
<a/>
</file>

<file path=word/part928.xml><?xml version="1.0" encoding="utf-8"?>
<a/>
</file>

<file path=word/part929.xml><?xml version="1.0" encoding="utf-8"?>
<a/>
</file>

<file path=word/part930.xml><?xml version="1.0" encoding="utf-8"?>
<a/>
</file>

<file path=word/part931.xml><?xml version="1.0" encoding="utf-8"?>
<a/>
</file>

<file path=word/part932.xml><?xml version="1.0" encoding="utf-8"?>
<a/>
</file>

<file path=word/part933.xml><?xml version="1.0" encoding="utf-8"?>
<a/>
</file>

<file path=word/part934.xml><?xml version="1.0" encoding="utf-8"?>
<a/>
</file>

<file path=word/part935.xml><?xml version="1.0" encoding="utf-8"?>
<a/>
</file>

<file path=word/part936.xml><?xml version="1.0" encoding="utf-8"?>
<a/>
</file>

<file path=word/part937.xml><?xml version="1.0" encoding="utf-8"?>
<a/>
</file>

<file path=word/part938.xml><?xml version="1.0" encoding="utf-8"?>
<a/>
</file>

<file path=word/part939.xml><?xml version="1.0" encoding="utf-8"?>
<a/>
</file>

<file path=word/part940.xml><?xml version="1.0" encoding="utf-8"?>
<a/>
</file>

<file path=word/part941.xml><?xml version="1.0" encoding="utf-8"?>
<a/>
</file>

<file path=word/part942.xml><?xml version="1.0" encoding="utf-8"?>
<a/>
</file>

<file path=word/part943.xml><?xml version="1.0" encoding="utf-8"?>
<a/>
</file>

<file path=word/part944.xml><?xml version="1.0" encoding="utf-8"?>
<a/>
</file>

<file path=word/part945.xml><?xml version="1.0" encoding="utf-8"?>
<a/>
</file>

<file path=word/part946.xml><?xml version="1.0" encoding="utf-8"?>
<a/>
</file>

<file path=word/part947.xml><?xml version="1.0" encoding="utf-8"?>
<a/>
</file>

<file path=word/part948.xml><?xml version="1.0" encoding="utf-8"?>
<a/>
</file>

<file path=word/part949.xml><?xml version="1.0" encoding="utf-8"?>
<a/>
</file>

<file path=word/part950.xml><?xml version="1.0" encoding="utf-8"?>
<a/>
</file>

<file path=word/part951.xml><?xml version="1.0" encoding="utf-8"?>
<a/>
</file>

<file path=word/part952.xml><?xml version="1.0" encoding="utf-8"?>
<a/>
</file>

<file path=word/part953.xml><?xml version="1.0" encoding="utf-8"?>
<a/>
</file>

<file path=word/part954.xml><?xml version="1.0" encoding="utf-8"?>
<a/>
</file>

<file path=word/part955.xml><?xml version="1.0" encoding="utf-8"?>
<a/>
</file>

<file path=word/part956.xml><?xml version="1.0" encoding="utf-8"?>
<a/>
</file>

<file path=word/part957.xml><?xml version="1.0" encoding="utf-8"?>
<a/>
</file>

<file path=word/part958.xml><?xml version="1.0" encoding="utf-8"?>
<a/>
</file>

<file path=word/part959.xml><?xml version="1.0" encoding="utf-8"?>
<a/>
</file>

<file path=word/part960.xml><?xml version="1.0" encoding="utf-8"?>
<a/>
</file>

<file path=word/part961.xml><?xml version="1.0" encoding="utf-8"?>
<a/>
</file>

<file path=word/part962.xml><?xml version="1.0" encoding="utf-8"?>
<a/>
</file>

<file path=word/part963.xml><?xml version="1.0" encoding="utf-8"?>
<a/>
</file>

<file path=word/part964.xml><?xml version="1.0" encoding="utf-8"?>
<a/>
</file>

<file path=word/part965.xml><?xml version="1.0" encoding="utf-8"?>
<a/>
</file>

<file path=word/part966.xml><?xml version="1.0" encoding="utf-8"?>
<a/>
</file>

<file path=word/part967.xml><?xml version="1.0" encoding="utf-8"?>
<a/>
</file>

<file path=word/part968.xml><?xml version="1.0" encoding="utf-8"?>
<a/>
</file>

<file path=word/part969.xml><?xml version="1.0" encoding="utf-8"?>
<a/>
</file>

<file path=word/part970.xml><?xml version="1.0" encoding="utf-8"?>
<a/>
</file>

<file path=word/part971.xml><?xml version="1.0" encoding="utf-8"?>
<a/>
</file>

<file path=word/part972.xml><?xml version="1.0" encoding="utf-8"?>
<a/>
</file>

<file path=word/part973.xml><?xml version="1.0" encoding="utf-8"?>
<a/>
</file>

<file path=word/part974.xml><?xml version="1.0" encoding="utf-8"?>
<a/>
</file>

<file path=word/part975.xml><?xml version="1.0" encoding="utf-8"?>
<a/>
</file>

<file path=word/part976.xml><?xml version="1.0" encoding="utf-8"?>
<a/>
</file>

<file path=word/part977.xml><?xml version="1.0" encoding="utf-8"?>
<a/>
</file>

<file path=word/part978.xml><?xml version="1.0" encoding="utf-8"?>
<a/>
</file>

<file path=word/part979.xml><?xml version="1.0" encoding="utf-8"?>
<a/>
</file>

<file path=word/part980.xml><?xml version="1.0" encoding="utf-8"?>
<a/>
</file>

<file path=word/part981.xml><?xml version="1.0" encoding="utf-8"?>
<a/>
</file>

<file path=word/part982.xml><?xml version="1.0" encoding="utf-8"?>
<a/>
</file>

<file path=word/part983.xml><?xml version="1.0" encoding="utf-8"?>
<a/>
</file>

<file path=word/part984.xml><?xml version="1.0" encoding="utf-8"?>
<a/>
</file>

<file path=word/part985.xml><?xml version="1.0" encoding="utf-8"?>
<a/>
</file>

<file path=word/part986.xml><?xml version="1.0" encoding="utf-8"?>
<a/>
</file>

<file path=word/part987.xml><?xml version="1.0" encoding="utf-8"?>
<a/>
</file>

<file path=word/part988.xml><?xml version="1.0" encoding="utf-8"?>
<a/>
</file>

<file path=word/part989.xml><?xml version="1.0" encoding="utf-8"?>
<a/>
</file>

<file path=word/part990.xml><?xml version="1.0" encoding="utf-8"?>
<a/>
</file>

<file path=word/part991.xml><?xml version="1.0" encoding="utf-8"?>
<a/>
</file>

<file path=word/part992.xml><?xml version="1.0" encoding="utf-8"?>
<a/>
</file>

<file path=word/part993.xml><?xml version="1.0" encoding="utf-8"?>
<a/>
</file>

<file path=word/part994.xml><?xml version="1.0" encoding="utf-8"?>
<a/>
</file>

<file path=word/part995.xml><?xml version="1.0" encoding="utf-8"?>
<a/>
</file>

<file path=word/part996.xml><?xml version="1.0" encoding="utf-8"?>
<a/>
</file>

<file path=word/part997.xml><?xml version="1.0" encoding="utf-8"?>
<a/>
</file>

<file path=word/part998.xml><?xml version="1.0" encoding="utf-8"?>
<a/>
</file>

<file path=word/part999.xml><?xml version="1.0" encoding="utf-8"?>
<a/>
</file>

<file path=word/part1000.xml><?xml version="1.0" encoding="utf-8"?>
<a/>
</file>

<file path=word/part1001.xml><?xml version="1.0" encoding="utf-8"?>
<a/>
</file>

<file path=word/part1002.xml><?xml version="1.0" encoding="utf-8"?>
<a/>
</file>

<file path=word/part1003.xml><?xml version="1.0" encoding="utf-8"?>
<a/>
</file>

<file path=word/part1004.xml><?xml version="1.0" encoding="utf-8"?>
<a/>
</file>

<file path=word/part1005.xml><?xml version="1.0" encoding="utf-8"?>
<a/>
</file>

<file path=word/part1006.xml><?xml version="1.0" encoding="utf-8"?>
<a/>
</file>

<file path=word/part1007.xml><?xml version="1.0" encoding="utf-8"?>
<a/>
</file>

<file path=word/part1008.xml><?xml version="1.0" encoding="utf-8"?>
<a/>
</file>

<file path=word/part1009.xml><?xml version="1.0" encoding="utf-8"?>
<a/>
</file>

<file path=word/part1010.xml><?xml version="1.0" encoding="utf-8"?>
<a/>
</file>

<file path=word/part1011.xml><?xml version="1.0" encoding="utf-8"?>
<a/>
</file>

<file path=word/part1012.xml><?xml version="1.0" encoding="utf-8"?>
<a/>
</file>

<file path=word/part1013.xml><?xml version="1.0" encoding="utf-8"?>
<a/>
</file>

<file path=word/part1014.xml><?xml version="1.0" encoding="utf-8"?>
<a/>
</file>

<file path=word/part1015.xml><?xml version="1.0" encoding="utf-8"?>
<a/>
</file>

<file path=word/part1016.xml><?xml version="1.0" encoding="utf-8"?>
<a/>
</file>

<file path=word/part1017.xml><?xml version="1.0" encoding="utf-8"?>
<a/>
</file>

<file path=word/part1018.xml><?xml version="1.0" encoding="utf-8"?>
<a/>
</file>

<file path=word/part1019.xml><?xml version="1.0" encoding="utf-8"?>
<a/>
</file>

<file path=word/part1020.xml><?xml version="1.0" encoding="utf-8"?>
<a/>
</file>

<file path=word/part1021.xml><?xml version="1.0" encoding="utf-8"?>
<a/>
</file>

<file path=word/part1022.xml><?xml version="1.0" encoding="utf-8"?>
<a/>
</file>

<file path=word/part1023.xml><?xml version="1.0" encoding="utf-8"?>
<a/>
</file>

<file path=word/part1024.xml><?xml version="1.0" encoding="utf-8"?>
<a/>
</file>

<file path=word/part1025.xml><?xml version="1.0" encoding="utf-8"?>
<a/>
</file>

<file path=word/part1026.xml><?xml version="1.0" encoding="utf-8"?>
<a/>
</file>

<file path=word/part1027.xml><?xml version="1.0" encoding="utf-8"?>
<a/>
</file>

<file path=word/part1028.xml><?xml version="1.0" encoding="utf-8"?>
<a/>
</file>

<file path=word/part1029.xml><?xml version="1.0" encoding="utf-8"?>
<a/>
</file>

<file path=word/part1030.xml><?xml version="1.0" encoding="utf-8"?>
<a/>
</file>

<file path=word/part1031.xml><?xml version="1.0" encoding="utf-8"?>
<a/>
</file>

<file path=word/part1032.xml><?xml version="1.0" encoding="utf-8"?>
<a/>
</file>

<file path=word/part1033.xml><?xml version="1.0" encoding="utf-8"?>
<a/>
</file>

<file path=word/part1034.xml><?xml version="1.0" encoding="utf-8"?>
<a/>
</file>

<file path=word/part1035.xml><?xml version="1.0" encoding="utf-8"?>
<a/>
</file>

<file path=word/part1036.xml><?xml version="1.0" encoding="utf-8"?>
<a/>
</file>

<file path=word/part1037.xml><?xml version="1.0" encoding="utf-8"?>
<a/>
</file>

<file path=word/part1038.xml><?xml version="1.0" encoding="utf-8"?>
<a/>
</file>

<file path=word/part1039.xml><?xml version="1.0" encoding="utf-8"?>
<a/>
</file>

<file path=word/part1040.xml><?xml version="1.0" encoding="utf-8"?>
<a/>
</file>

<file path=word/part1041.xml><?xml version="1.0" encoding="utf-8"?>
<a/>
</file>

<file path=word/part1042.xml><?xml version="1.0" encoding="utf-8"?>
<a/>
</file>

<file path=word/part1043.xml><?xml version="1.0" encoding="utf-8"?>
<a/>
</file>

<file path=word/part1044.xml><?xml version="1.0" encoding="utf-8"?>
<a/>
</file>

<file path=word/part1045.xml><?xml version="1.0" encoding="utf-8"?>
<a/>
</file>

<file path=word/part1046.xml><?xml version="1.0" encoding="utf-8"?>
<a/>
</file>

<file path=word/part1047.xml><?xml version="1.0" encoding="utf-8"?>
<a/>
</file>

<file path=word/part1048.xml><?xml version="1.0" encoding="utf-8"?>
<a/>
</file>

<file path=word/part1049.xml><?xml version="1.0" encoding="utf-8"?>
<a/>
</file>

<file path=word/part1050.xml><?xml version="1.0" encoding="utf-8"?>
<a/>
</file>

<file path=word/part1051.xml><?xml version="1.0" encoding="utf-8"?>
<a/>
</file>

<file path=word/part1052.xml><?xml version="1.0" encoding="utf-8"?>
<a/>
</file>

<file path=word/part1053.xml><?xml version="1.0" encoding="utf-8"?>
<a/>
</file>

<file path=word/part1054.xml><?xml version="1.0" encoding="utf-8"?>
<a/>
</file>

<file path=word/part1055.xml><?xml version="1.0" encoding="utf-8"?>
<a/>
</file>

<file path=word/part1056.xml><?xml version="1.0" encoding="utf-8"?>
<a/>
</file>

<file path=word/part1057.xml><?xml version="1.0" encoding="utf-8"?>
<a/>
</file>

<file path=word/part1058.xml><?xml version="1.0" encoding="utf-8"?>
<a/>
</file>

<file path=word/part1059.xml><?xml version="1.0" encoding="utf-8"?>
<a/>
</file>

<file path=word/part1060.xml><?xml version="1.0" encoding="utf-8"?>
<a/>
</file>

<file path=word/part1061.xml><?xml version="1.0" encoding="utf-8"?>
<a/>
</file>

<file path=word/part1062.xml><?xml version="1.0" encoding="utf-8"?>
<a/>
</file>

<file path=word/part1063.xml><?xml version="1.0" encoding="utf-8"?>
<a/>
</file>

<file path=word/part1064.xml><?xml version="1.0" encoding="utf-8"?>
<a/>
</file>

<file path=word/part1065.xml><?xml version="1.0" encoding="utf-8"?>
<a/>
</file>

<file path=word/part1066.xml><?xml version="1.0" encoding="utf-8"?>
<a/>
</file>

<file path=word/part1067.xml><?xml version="1.0" encoding="utf-8"?>
<a/>
</file>

<file path=word/part1068.xml><?xml version="1.0" encoding="utf-8"?>
<a/>
</file>

<file path=word/part1069.xml><?xml version="1.0" encoding="utf-8"?>
<a/>
</file>

<file path=word/part1070.xml><?xml version="1.0" encoding="utf-8"?>
<a/>
</file>

<file path=word/part1071.xml><?xml version="1.0" encoding="utf-8"?>
<a/>
</file>

<file path=word/part1072.xml><?xml version="1.0" encoding="utf-8"?>
<a/>
</file>

<file path=word/part1073.xml><?xml version="1.0" encoding="utf-8"?>
<a/>
</file>

<file path=word/part1074.xml><?xml version="1.0" encoding="utf-8"?>
<a/>
</file>

<file path=word/part1075.xml><?xml version="1.0" encoding="utf-8"?>
<a/>
</file>

<file path=word/part1076.xml><?xml version="1.0" encoding="utf-8"?>
<a/>
</file>

<file path=word/part1077.xml><?xml version="1.0" encoding="utf-8"?>
<a/>
</file>

<file path=word/part1078.xml><?xml version="1.0" encoding="utf-8"?>
<a/>
</file>

<file path=word/part1079.xml><?xml version="1.0" encoding="utf-8"?>
<a/>
</file>

<file path=word/part1080.xml><?xml version="1.0" encoding="utf-8"?>
<a/>
</file>

<file path=word/part1081.xml><?xml version="1.0" encoding="utf-8"?>
<a/>
</file>

<file path=word/part1082.xml><?xml version="1.0" encoding="utf-8"?>
<a/>
</file>

<file path=word/part1083.xml><?xml version="1.0" encoding="utf-8"?>
<a/>
</file>

<file path=word/part1084.xml><?xml version="1.0" encoding="utf-8"?>
<a/>
</file>

<file path=word/part1085.xml><?xml version="1.0" encoding="utf-8"?>
<a/>
</file>

<file path=word/part1086.xml><?xml version="1.0" encoding="utf-8"?>
<a/>
</file>

<file path=word/part1087.xml><?xml version="1.0" encoding="utf-8"?>
<a/>
</file>

<file path=word/part1088.xml><?xml version="1.0" encoding="utf-8"?>
<a/>
</file>

<file path=word/part1089.xml><?xml version="1.0" encoding="utf-8"?>
<a/>
</file>

<file path=word/part1090.xml><?xml version="1.0" encoding="utf-8"?>
<a/>
</file>

<file path=word/part1091.xml><?xml version="1.0" encoding="utf-8"?>
<a/>
</file>

<file path=word/part1092.xml><?xml version="1.0" encoding="utf-8"?>
<a/>
</file>

<file path=word/part1093.xml><?xml version="1.0" encoding="utf-8"?>
<a/>
</file>

<file path=word/part1094.xml><?xml version="1.0" encoding="utf-8"?>
<a/>
</file>

<file path=word/part1095.xml><?xml version="1.0" encoding="utf-8"?>
<a/>
</file>

<file path=word/part1096.xml><?xml version="1.0" encoding="utf-8"?>
<a/>
</file>

<file path=word/part1097.xml><?xml version="1.0" encoding="utf-8"?>
<a/>
</file>

<file path=word/part1098.xml><?xml version="1.0" encoding="utf-8"?>
<a/>
</file>

<file path=word/part1099.xml><?xml version="1.0" encoding="utf-8"?>
<a/>
</file>

<file path=word/part1100.xml><?xml version="1.0" encoding="utf-8"?>
<a/>
</file>

<file path=word/part1101.xml><?xml version="1.0" encoding="utf-8"?>
<a/>
</file>

<file path=word/part1102.xml><?xml version="1.0" encoding="utf-8"?>
<a/>
</file>

<file path=word/part1103.xml><?xml version="1.0" encoding="utf-8"?>
<a/>
</file>

<file path=word/part1104.xml><?xml version="1.0" encoding="utf-8"?>
<a/>
</file>

<file path=word/part1105.xml><?xml version="1.0" encoding="utf-8"?>
<a/>
</file>

<file path=word/part1106.xml><?xml version="1.0" encoding="utf-8"?>
<a/>
</file>

<file path=word/part1107.xml><?xml version="1.0" encoding="utf-8"?>
<a/>
</file>

<file path=word/part1108.xml><?xml version="1.0" encoding="utf-8"?>
<a/>
</file>

<file path=word/part1109.xml><?xml version="1.0" encoding="utf-8"?>
<a/>
</file>

<file path=word/part1110.xml><?xml version="1.0" encoding="utf-8"?>
<a/>
</file>

<file path=word/part1111.xml><?xml version="1.0" encoding="utf-8"?>
<a/>
</file>

<file path=word/part1112.xml><?xml version="1.0" encoding="utf-8"?>
<a/>
</file>

<file path=word/part1113.xml><?xml version="1.0" encoding="utf-8"?>
<a/>
</file>

<file path=word/part1114.xml><?xml version="1.0" encoding="utf-8"?>
<a/>
</file>

<file path=word/part1115.xml><?xml version="1.0" encoding="utf-8"?>
<a/>
</file>

<file path=word/part1116.xml><?xml version="1.0" encoding="utf-8"?>
<a/>
</file>

<file path=word/part1117.xml><?xml version="1.0" encoding="utf-8"?>
<a/>
</file>

<file path=word/part1118.xml><?xml version="1.0" encoding="utf-8"?>
<a/>
</file>

<file path=word/part1119.xml><?xml version="1.0" encoding="utf-8"?>
<a/>
</file>

<file path=word/part1120.xml><?xml version="1.0" encoding="utf-8"?>
<a/>
</file>

<file path=word/part1121.xml><?xml version="1.0" encoding="utf-8"?>
<a/>
</file>

<file path=word/part1122.xml><?xml version="1.0" encoding="utf-8"?>
<a/>
</file>

<file path=word/part1123.xml><?xml version="1.0" encoding="utf-8"?>
<a/>
</file>

<file path=word/part1124.xml><?xml version="1.0" encoding="utf-8"?>
<a/>
</file>

<file path=word/part1125.xml><?xml version="1.0" encoding="utf-8"?>
<a/>
</file>

<file path=word/part1126.xml><?xml version="1.0" encoding="utf-8"?>
<a/>
</file>

<file path=word/part1127.xml><?xml version="1.0" encoding="utf-8"?>
<a/>
</file>

<file path=word/part1128.xml><?xml version="1.0" encoding="utf-8"?>
<a/>
</file>

<file path=word/part1129.xml><?xml version="1.0" encoding="utf-8"?>
<a/>
</file>

<file path=word/part1130.xml><?xml version="1.0" encoding="utf-8"?>
<a/>
</file>

<file path=word/part1131.xml><?xml version="1.0" encoding="utf-8"?>
<a/>
</file>

<file path=word/part1132.xml><?xml version="1.0" encoding="utf-8"?>
<a/>
</file>

<file path=word/part1133.xml><?xml version="1.0" encoding="utf-8"?>
<a/>
</file>

<file path=word/part1134.xml><?xml version="1.0" encoding="utf-8"?>
<a/>
</file>

<file path=word/part1135.xml><?xml version="1.0" encoding="utf-8"?>
<a/>
</file>

<file path=word/part1136.xml><?xml version="1.0" encoding="utf-8"?>
<a/>
</file>

<file path=word/part1137.xml><?xml version="1.0" encoding="utf-8"?>
<a/>
</file>

<file path=word/part1138.xml><?xml version="1.0" encoding="utf-8"?>
<a/>
</file>

<file path=word/part1139.xml><?xml version="1.0" encoding="utf-8"?>
<a/>
</file>

<file path=word/part1140.xml><?xml version="1.0" encoding="utf-8"?>
<a/>
</file>

<file path=word/part1141.xml><?xml version="1.0" encoding="utf-8"?>
<a/>
</file>

<file path=word/part1142.xml><?xml version="1.0" encoding="utf-8"?>
<a/>
</file>

<file path=word/part1143.xml><?xml version="1.0" encoding="utf-8"?>
<a/>
</file>

<file path=word/part1144.xml><?xml version="1.0" encoding="utf-8"?>
<a/>
</file>

<file path=word/part1145.xml><?xml version="1.0" encoding="utf-8"?>
<a/>
</file>

<file path=word/part1146.xml><?xml version="1.0" encoding="utf-8"?>
<a/>
</file>

<file path=word/part1147.xml><?xml version="1.0" encoding="utf-8"?>
<a/>
</file>

<file path=word/part1148.xml><?xml version="1.0" encoding="utf-8"?>
<a/>
</file>

<file path=word/part1149.xml><?xml version="1.0" encoding="utf-8"?>
<a/>
</file>

<file path=word/part1150.xml><?xml version="1.0" encoding="utf-8"?>
<a/>
</file>

<file path=word/part1151.xml><?xml version="1.0" encoding="utf-8"?>
<a/>
</file>

<file path=word/part1152.xml><?xml version="1.0" encoding="utf-8"?>
<a/>
</file>

<file path=word/part1153.xml><?xml version="1.0" encoding="utf-8"?>
<a/>
</file>

<file path=word/part1154.xml><?xml version="1.0" encoding="utf-8"?>
<a/>
</file>

<file path=word/part1155.xml><?xml version="1.0" encoding="utf-8"?>
<a/>
</file>

<file path=word/part1156.xml><?xml version="1.0" encoding="utf-8"?>
<a/>
</file>

<file path=word/part1157.xml><?xml version="1.0" encoding="utf-8"?>
<a/>
</file>

<file path=word/part1158.xml><?xml version="1.0" encoding="utf-8"?>
<a/>
</file>

<file path=word/part1159.xml><?xml version="1.0" encoding="utf-8"?>
<a/>
</file>

<file path=word/part1160.xml><?xml version="1.0" encoding="utf-8"?>
<a/>
</file>

<file path=word/part1161.xml><?xml version="1.0" encoding="utf-8"?>
<a/>
</file>

<file path=word/part1162.xml><?xml version="1.0" encoding="utf-8"?>
<a/>
</file>

<file path=word/part1163.xml><?xml version="1.0" encoding="utf-8"?>
<a/>
</file>

<file path=word/part1164.xml><?xml version="1.0" encoding="utf-8"?>
<a/>
</file>

<file path=word/part1165.xml><?xml version="1.0" encoding="utf-8"?>
<a/>
</file>

<file path=word/part1166.xml><?xml version="1.0" encoding="utf-8"?>
<a/>
</file>

<file path=word/part1167.xml><?xml version="1.0" encoding="utf-8"?>
<a/>
</file>

<file path=word/part1168.xml><?xml version="1.0" encoding="utf-8"?>
<a/>
</file>

<file path=word/part1169.xml><?xml version="1.0" encoding="utf-8"?>
<a/>
</file>

<file path=word/part1170.xml><?xml version="1.0" encoding="utf-8"?>
<a/>
</file>

<file path=word/part1171.xml><?xml version="1.0" encoding="utf-8"?>
<a/>
</file>

<file path=word/part1172.xml><?xml version="1.0" encoding="utf-8"?>
<a/>
</file>

<file path=word/part1173.xml><?xml version="1.0" encoding="utf-8"?>
<a/>
</file>

<file path=word/part1174.xml><?xml version="1.0" encoding="utf-8"?>
<a/>
</file>

<file path=word/part1175.xml><?xml version="1.0" encoding="utf-8"?>
<a/>
</file>

<file path=word/part1176.xml><?xml version="1.0" encoding="utf-8"?>
<a/>
</file>

<file path=word/part1177.xml><?xml version="1.0" encoding="utf-8"?>
<a/>
</file>

<file path=word/part1178.xml><?xml version="1.0" encoding="utf-8"?>
<a/>
</file>

<file path=word/part1179.xml><?xml version="1.0" encoding="utf-8"?>
<a/>
</file>

<file path=word/part1180.xml><?xml version="1.0" encoding="utf-8"?>
<a/>
</file>

<file path=word/part1181.xml><?xml version="1.0" encoding="utf-8"?>
<a/>
</file>

<file path=word/part1182.xml><?xml version="1.0" encoding="utf-8"?>
<a/>
</file>

<file path=word/part1183.xml><?xml version="1.0" encoding="utf-8"?>
<a/>
</file>

<file path=word/part1184.xml><?xml version="1.0" encoding="utf-8"?>
<a/>
</file>

<file path=word/part1185.xml><?xml version="1.0" encoding="utf-8"?>
<a/>
</file>

<file path=word/part1186.xml><?xml version="1.0" encoding="utf-8"?>
<a/>
</file>

<file path=word/part1187.xml><?xml version="1.0" encoding="utf-8"?>
<a/>
</file>

<file path=word/part1188.xml><?xml version="1.0" encoding="utf-8"?>
<a/>
</file>

<file path=word/part1189.xml><?xml version="1.0" encoding="utf-8"?>
<a/>
</file>

<file path=word/part1190.xml><?xml version="1.0" encoding="utf-8"?>
<a/>
</file>

<file path=word/part1191.xml><?xml version="1.0" encoding="utf-8"?>
<a/>
</file>

<file path=word/part1192.xml><?xml version="1.0" encoding="utf-8"?>
<a/>
</file>

<file path=word/part1193.xml><?xml version="1.0" encoding="utf-8"?>
<a/>
</file>

<file path=word/part1194.xml><?xml version="1.0" encoding="utf-8"?>
<a/>
</file>

<file path=word/part1195.xml><?xml version="1.0" encoding="utf-8"?>
<a/>
</file>

<file path=word/part1196.xml><?xml version="1.0" encoding="utf-8"?>
<a/>
</file>

<file path=word/part1197.xml><?xml version="1.0" encoding="utf-8"?>
<a/>
</file>

<file path=word/part1198.xml><?xml version="1.0" encoding="utf-8"?>
<a/>
</file>

<file path=word/part1199.xml><?xml version="1.0" encoding="utf-8"?>
<a/>
</file>

<file path=word/part1200.xml><?xml version="1.0" encoding="utf-8"?>
<a/>
</file>

<file path=word/part1201.xml><?xml version="1.0" encoding="utf-8"?>
<a/>
</file>

<file path=word/part1202.xml><?xml version="1.0" encoding="utf-8"?>
<a/>
</file>

<file path=word/part1203.xml><?xml version="1.0" encoding="utf-8"?>
<a/>
</file>

<file path=word/part1204.xml><?xml version="1.0" encoding="utf-8"?>
<a/>
</file>

<file path=word/part1205.xml><?xml version="1.0" encoding="utf-8"?>
<a/>
</file>

<file path=word/part1206.xml><?xml version="1.0" encoding="utf-8"?>
<a/>
</file>

<file path=word/part1207.xml><?xml version="1.0" encoding="utf-8"?>
<a/>
</file>

<file path=word/part1208.xml><?xml version="1.0" encoding="utf-8"?>
<a/>
</file>

<file path=word/part1209.xml><?xml version="1.0" encoding="utf-8"?>
<a/>
</file>

<file path=word/part1210.xml><?xml version="1.0" encoding="utf-8"?>
<a/>
</file>

<file path=word/part1211.xml><?xml version="1.0" encoding="utf-8"?>
<a/>
</file>

<file path=word/part1212.xml><?xml version="1.0" encoding="utf-8"?>
<a/>
</file>

<file path=word/part1213.xml><?xml version="1.0" encoding="utf-8"?>
<a/>
</file>

<file path=word/part1214.xml><?xml version="1.0" encoding="utf-8"?>
<a/>
</file>

<file path=word/part1215.xml><?xml version="1.0" encoding="utf-8"?>
<a/>
</file>

<file path=word/part1216.xml><?xml version="1.0" encoding="utf-8"?>
<a/>
</file>

<file path=word/part1217.xml><?xml version="1.0" encoding="utf-8"?>
<a/>
</file>

<file path=word/part1218.xml><?xml version="1.0" encoding="utf-8"?>
<a/>
</file>

<file path=word/part1219.xml><?xml version="1.0" encoding="utf-8"?>
<a/>
</file>

<file path=word/part1220.xml><?xml version="1.0" encoding="utf-8"?>
<a/>
</file>

<file path=word/part1221.xml><?xml version="1.0" encoding="utf-8"?>
<a/>
</file>

<file path=word/part1222.xml><?xml version="1.0" encoding="utf-8"?>
<a/>
</file>

<file path=word/part1223.xml><?xml version="1.0" encoding="utf-8"?>
<a/>
</file>

<file path=word/part1224.xml><?xml version="1.0" encoding="utf-8"?>
<a/>
</file>

<file path=word/part1225.xml><?xml version="1.0" encoding="utf-8"?>
<a/>
</file>

<file path=word/part1226.xml><?xml version="1.0" encoding="utf-8"?>
<a/>
</file>

<file path=word/part1227.xml><?xml version="1.0" encoding="utf-8"?>
<a/>
</file>

<file path=word/part1228.xml><?xml version="1.0" encoding="utf-8"?>
<a/>
</file>

<file path=word/part1229.xml><?xml version="1.0" encoding="utf-8"?>
<a/>
</file>

<file path=word/part1230.xml><?xml version="1.0" encoding="utf-8"?>
<a/>
</file>

<file path=word/part1231.xml><?xml version="1.0" encoding="utf-8"?>
<a/>
</file>

<file path=word/part1232.xml><?xml version="1.0" encoding="utf-8"?>
<a/>
</file>

<file path=word/part1233.xml><?xml version="1.0" encoding="utf-8"?>
<a/>
</file>

<file path=word/part1234.xml><?xml version="1.0" encoding="utf-8"?>
<a/>
</file>

<file path=word/part1235.xml><?xml version="1.0" encoding="utf-8"?>
<a/>
</file>

<file path=word/part1236.xml><?xml version="1.0" encoding="utf-8"?>
<a/>
</file>

<file path=word/part1237.xml><?xml version="1.0" encoding="utf-8"?>
<a/>
</file>

<file path=word/part1238.xml><?xml version="1.0" encoding="utf-8"?>
<a/>
</file>

<file path=word/part1239.xml><?xml version="1.0" encoding="utf-8"?>
<a/>
</file>

<file path=word/part1240.xml><?xml version="1.0" encoding="utf-8"?>
<a/>
</file>

<file path=word/part1241.xml><?xml version="1.0" encoding="utf-8"?>
<a/>
</file>

<file path=word/part1242.xml><?xml version="1.0" encoding="utf-8"?>
<a/>
</file>

<file path=word/part1243.xml><?xml version="1.0" encoding="utf-8"?>
<a/>
</file>

<file path=word/part1244.xml><?xml version="1.0" encoding="utf-8"?>
<a/>
</file>

<file path=word/part1245.xml><?xml version="1.0" encoding="utf-8"?>
<a/>
</file>

<file path=word/part1246.xml><?xml version="1.0" encoding="utf-8"?>
<a/>
</file>

<file path=word/part1247.xml><?xml version="1.0" encoding="utf-8"?>
<a/>
</file>

<file path=word/part1248.xml><?xml version="1.0" encoding="utf-8"?>
<a/>
</file>

<file path=word/part1249.xml><?xml version="1.0" encoding="utf-8"?>
<a/>
</file>

<file path=word/part1250.xml><?xml version="1.0" encoding="utf-8"?>
<a/>
</file>

<file path=word/part1251.xml><?xml version="1.0" encoding="utf-8"?>
<a/>
</file>

<file path=word/part1252.xml><?xml version="1.0" encoding="utf-8"?>
<a/>
</file>

<file path=word/part1253.xml><?xml version="1.0" encoding="utf-8"?>
<a/>
</file>

<file path=word/part1254.xml><?xml version="1.0" encoding="utf-8"?>
<a/>
</file>

<file path=word/part1255.xml><?xml version="1.0" encoding="utf-8"?>
<a/>
</file>

<file path=word/part1256.xml><?xml version="1.0" encoding="utf-8"?>
<a/>
</file>

<file path=word/part1257.xml><?xml version="1.0" encoding="utf-8"?>
<a/>
</file>

<file path=word/part1258.xml><?xml version="1.0" encoding="utf-8"?>
<a/>
</file>

<file path=word/part1259.xml><?xml version="1.0" encoding="utf-8"?>
<a/>
</file>

<file path=word/part1260.xml><?xml version="1.0" encoding="utf-8"?>
<a/>
</file>

<file path=word/part1261.xml><?xml version="1.0" encoding="utf-8"?>
<a/>
</file>

<file path=word/part1262.xml><?xml version="1.0" encoding="utf-8"?>
<a/>
</file>

<file path=word/part1263.xml><?xml version="1.0" encoding="utf-8"?>
<a/>
</file>

<file path=word/part1264.xml><?xml version="1.0" encoding="utf-8"?>
<a/>
</file>

<file path=word/part1265.xml><?xml version="1.0" encoding="utf-8"?>
<a/>
</file>

<file path=word/part1266.xml><?xml version="1.0" encoding="utf-8"?>
<a/>
</file>

<file path=word/part1267.xml><?xml version="1.0" encoding="utf-8"?>
<a/>
</file>

<file path=word/part1268.xml><?xml version="1.0" encoding="utf-8"?>
<a/>
</file>

<file path=word/part1269.xml><?xml version="1.0" encoding="utf-8"?>
<a/>
</file>

<file path=word/part1270.xml><?xml version="1.0" encoding="utf-8"?>
<a/>
</file>

<file path=word/part1271.xml><?xml version="1.0" encoding="utf-8"?>
<a/>
</file>

<file path=word/part1272.xml><?xml version="1.0" encoding="utf-8"?>
<a/>
</file>

<file path=word/part1273.xml><?xml version="1.0" encoding="utf-8"?>
<a/>
</file>

<file path=word/part1274.xml><?xml version="1.0" encoding="utf-8"?>
<a/>
</file>

<file path=word/part1275.xml><?xml version="1.0" encoding="utf-8"?>
<a/>
</file>

<file path=word/part1276.xml><?xml version="1.0" encoding="utf-8"?>
<a/>
</file>

<file path=word/part1277.xml><?xml version="1.0" encoding="utf-8"?>
<a/>
</file>

<file path=word/part1278.xml><?xml version="1.0" encoding="utf-8"?>
<a/>
</file>

<file path=word/part1279.xml><?xml version="1.0" encoding="utf-8"?>
<a/>
</file>

<file path=word/part1280.xml><?xml version="1.0" encoding="utf-8"?>
<a/>
</file>

<file path=word/part1281.xml><?xml version="1.0" encoding="utf-8"?>
<a/>
</file>

<file path=word/part1282.xml><?xml version="1.0" encoding="utf-8"?>
<a/>
</file>

<file path=word/part1283.xml><?xml version="1.0" encoding="utf-8"?>
<a/>
</file>

<file path=word/part1284.xml><?xml version="1.0" encoding="utf-8"?>
<a/>
</file>

<file path=word/part1285.xml><?xml version="1.0" encoding="utf-8"?>
<a/>
</file>

<file path=word/part1286.xml><?xml version="1.0" encoding="utf-8"?>
<a/>
</file>

<file path=word/part1287.xml><?xml version="1.0" encoding="utf-8"?>
<a/>
</file>

<file path=word/part1288.xml><?xml version="1.0" encoding="utf-8"?>
<a/>
</file>

<file path=word/part1289.xml><?xml version="1.0" encoding="utf-8"?>
<a/>
</file>

<file path=word/part1290.xml><?xml version="1.0" encoding="utf-8"?>
<a/>
</file>

<file path=word/part1291.xml><?xml version="1.0" encoding="utf-8"?>
<a/>
</file>

<file path=word/part1292.xml><?xml version="1.0" encoding="utf-8"?>
<a/>
</file>

<file path=word/part1293.xml><?xml version="1.0" encoding="utf-8"?>
<a/>
</file>

<file path=word/part1294.xml><?xml version="1.0" encoding="utf-8"?>
<a/>
</file>

<file path=word/part1295.xml><?xml version="1.0" encoding="utf-8"?>
<a/>
</file>

<file path=word/part1296.xml><?xml version="1.0" encoding="utf-8"?>
<a/>
</file>

<file path=word/part1297.xml><?xml version="1.0" encoding="utf-8"?>
<a/>
</file>

<file path=word/part1298.xml><?xml version="1.0" encoding="utf-8"?>
<a/>
</file>

<file path=word/part1299.xml><?xml version="1.0" encoding="utf-8"?>
<a/>
</file>

<file path=word/part1300.xml><?xml version="1.0" encoding="utf-8"?>
<a/>
</file>

<file path=word/part1301.xml><?xml version="1.0" encoding="utf-8"?>
<a/>
</file>

<file path=word/part1302.xml><?xml version="1.0" encoding="utf-8"?>
<a/>
</file>

<file path=word/part1303.xml><?xml version="1.0" encoding="utf-8"?>
<a/>
</file>

<file path=word/part1304.xml><?xml version="1.0" encoding="utf-8"?>
<a/>
</file>

<file path=word/part1305.xml><?xml version="1.0" encoding="utf-8"?>
<a/>
</file>

<file path=word/part1306.xml><?xml version="1.0" encoding="utf-8"?>
<a/>
</file>

<file path=word/part1307.xml><?xml version="1.0" encoding="utf-8"?>
<a/>
</file>

<file path=word/part1308.xml><?xml version="1.0" encoding="utf-8"?>
<a/>
</file>

<file path=word/part1309.xml><?xml version="1.0" encoding="utf-8"?>
<a/>
</file>

<file path=word/part1310.xml><?xml version="1.0" encoding="utf-8"?>
<a/>
</file>

<file path=word/part1311.xml><?xml version="1.0" encoding="utf-8"?>
<a/>
</file>

<file path=word/part1312.xml><?xml version="1.0" encoding="utf-8"?>
<a/>
</file>

<file path=word/part1313.xml><?xml version="1.0" encoding="utf-8"?>
<a/>
</file>

<file path=word/part1314.xml><?xml version="1.0" encoding="utf-8"?>
<a/>
</file>

<file path=word/part1315.xml><?xml version="1.0" encoding="utf-8"?>
<a/>
</file>

<file path=word/part1316.xml><?xml version="1.0" encoding="utf-8"?>
<a/>
</file>

<file path=word/part1317.xml><?xml version="1.0" encoding="utf-8"?>
<a/>
</file>

<file path=word/part1318.xml><?xml version="1.0" encoding="utf-8"?>
<a/>
</file>

<file path=word/part1319.xml><?xml version="1.0" encoding="utf-8"?>
<a/>
</file>

<file path=word/part1320.xml><?xml version="1.0" encoding="utf-8"?>
<a/>
</file>

<file path=word/part1321.xml><?xml version="1.0" encoding="utf-8"?>
<a/>
</file>

<file path=word/part1322.xml><?xml version="1.0" encoding="utf-8"?>
<a/>
</file>

<file path=word/part1323.xml><?xml version="1.0" encoding="utf-8"?>
<a/>
</file>

<file path=word/part1324.xml><?xml version="1.0" encoding="utf-8"?>
<a/>
</file>

<file path=word/part1325.xml><?xml version="1.0" encoding="utf-8"?>
<a/>
</file>

<file path=word/part1326.xml><?xml version="1.0" encoding="utf-8"?>
<a/>
</file>

<file path=word/part1327.xml><?xml version="1.0" encoding="utf-8"?>
<a/>
</file>

<file path=word/part1328.xml><?xml version="1.0" encoding="utf-8"?>
<a/>
</file>

<file path=word/part1329.xml><?xml version="1.0" encoding="utf-8"?>
<a/>
</file>

<file path=word/part1330.xml><?xml version="1.0" encoding="utf-8"?>
<a/>
</file>

<file path=word/part1331.xml><?xml version="1.0" encoding="utf-8"?>
<a/>
</file>

<file path=word/part1332.xml><?xml version="1.0" encoding="utf-8"?>
<a/>
</file>

<file path=word/part1333.xml><?xml version="1.0" encoding="utf-8"?>
<a/>
</file>

<file path=word/part1334.xml><?xml version="1.0" encoding="utf-8"?>
<a/>
</file>

<file path=word/part1335.xml><?xml version="1.0" encoding="utf-8"?>
<a/>
</file>

<file path=word/part1336.xml><?xml version="1.0" encoding="utf-8"?>
<a/>
</file>

<file path=word/part1337.xml><?xml version="1.0" encoding="utf-8"?>
<a/>
</file>

<file path=word/part1338.xml><?xml version="1.0" encoding="utf-8"?>
<a/>
</file>

<file path=word/part1339.xml><?xml version="1.0" encoding="utf-8"?>
<a/>
</file>

<file path=word/part1340.xml><?xml version="1.0" encoding="utf-8"?>
<a/>
</file>

<file path=word/part1341.xml><?xml version="1.0" encoding="utf-8"?>
<a/>
</file>

<file path=word/part1342.xml><?xml version="1.0" encoding="utf-8"?>
<a/>
</file>

<file path=word/part1343.xml><?xml version="1.0" encoding="utf-8"?>
<a/>
</file>

<file path=word/part1344.xml><?xml version="1.0" encoding="utf-8"?>
<a/>
</file>

<file path=word/part1345.xml><?xml version="1.0" encoding="utf-8"?>
<a/>
</file>

<file path=word/part1346.xml><?xml version="1.0" encoding="utf-8"?>
<a/>
</file>

<file path=word/part1347.xml><?xml version="1.0" encoding="utf-8"?>
<a/>
</file>

<file path=word/part1348.xml><?xml version="1.0" encoding="utf-8"?>
<a/>
</file>

<file path=word/part1349.xml><?xml version="1.0" encoding="utf-8"?>
<a/>
</file>

<file path=word/part1350.xml><?xml version="1.0" encoding="utf-8"?>
<a/>
</file>

<file path=word/part1351.xml><?xml version="1.0" encoding="utf-8"?>
<a/>
</file>

<file path=word/part1352.xml><?xml version="1.0" encoding="utf-8"?>
<a/>
</file>

<file path=word/part1353.xml><?xml version="1.0" encoding="utf-8"?>
<a/>
</file>

<file path=word/part1354.xml><?xml version="1.0" encoding="utf-8"?>
<a/>
</file>

<file path=word/part1355.xml><?xml version="1.0" encoding="utf-8"?>
<a/>
</file>

<file path=word/part1356.xml><?xml version="1.0" encoding="utf-8"?>
<a/>
</file>

<file path=word/part1357.xml><?xml version="1.0" encoding="utf-8"?>
<a/>
</file>

<file path=word/part1358.xml><?xml version="1.0" encoding="utf-8"?>
<a/>
</file>

<file path=word/part1359.xml><?xml version="1.0" encoding="utf-8"?>
<a/>
</file>

<file path=word/part1360.xml><?xml version="1.0" encoding="utf-8"?>
<a/>
</file>

<file path=word/part1361.xml><?xml version="1.0" encoding="utf-8"?>
<a/>
</file>

<file path=word/part1362.xml><?xml version="1.0" encoding="utf-8"?>
<a/>
</file>

<file path=word/part1363.xml><?xml version="1.0" encoding="utf-8"?>
<a/>
</file>

<file path=word/part1364.xml><?xml version="1.0" encoding="utf-8"?>
<a/>
</file>

<file path=word/part1365.xml><?xml version="1.0" encoding="utf-8"?>
<a/>
</file>

<file path=word/part1366.xml><?xml version="1.0" encoding="utf-8"?>
<a/>
</file>

<file path=word/part1367.xml><?xml version="1.0" encoding="utf-8"?>
<a/>
</file>

<file path=word/part1368.xml><?xml version="1.0" encoding="utf-8"?>
<a/>
</file>

<file path=word/part1369.xml><?xml version="1.0" encoding="utf-8"?>
<a/>
</file>

<file path=word/part1370.xml><?xml version="1.0" encoding="utf-8"?>
<a/>
</file>

<file path=word/part1371.xml><?xml version="1.0" encoding="utf-8"?>
<a/>
</file>

<file path=word/part1372.xml><?xml version="1.0" encoding="utf-8"?>
<a/>
</file>

<file path=word/part1373.xml><?xml version="1.0" encoding="utf-8"?>
<a/>
</file>

<file path=word/part1374.xml><?xml version="1.0" encoding="utf-8"?>
<a/>
</file>

<file path=word/part1375.xml><?xml version="1.0" encoding="utf-8"?>
<a/>
</file>

<file path=word/part1376.xml><?xml version="1.0" encoding="utf-8"?>
<a/>
</file>

<file path=word/part1377.xml><?xml version="1.0" encoding="utf-8"?>
<a/>
</file>

<file path=word/part1378.xml><?xml version="1.0" encoding="utf-8"?>
<a/>
</file>

<file path=word/part1379.xml><?xml version="1.0" encoding="utf-8"?>
<a/>
</file>

<file path=word/part1380.xml><?xml version="1.0" encoding="utf-8"?>
<a/>
</file>

<file path=word/part1381.xml><?xml version="1.0" encoding="utf-8"?>
<a/>
</file>

<file path=word/part1382.xml><?xml version="1.0" encoding="utf-8"?>
<a/>
</file>

<file path=word/part1383.xml><?xml version="1.0" encoding="utf-8"?>
<a/>
</file>

<file path=word/part1384.xml><?xml version="1.0" encoding="utf-8"?>
<a/>
</file>

<file path=word/part1385.xml><?xml version="1.0" encoding="utf-8"?>
<a/>
</file>

<file path=word/part1386.xml><?xml version="1.0" encoding="utf-8"?>
<a/>
</file>

<file path=word/part1387.xml><?xml version="1.0" encoding="utf-8"?>
<a/>
</file>

<file path=word/part1388.xml><?xml version="1.0" encoding="utf-8"?>
<a/>
</file>

<file path=word/part1389.xml><?xml version="1.0" encoding="utf-8"?>
<a/>
</file>

<file path=word/part1390.xml><?xml version="1.0" encoding="utf-8"?>
<a/>
</file>

<file path=word/part1391.xml><?xml version="1.0" encoding="utf-8"?>
<a/>
</file>

<file path=word/part1392.xml><?xml version="1.0" encoding="utf-8"?>
<a/>
</file>

<file path=word/part1393.xml><?xml version="1.0" encoding="utf-8"?>
<a/>
</file>

<file path=word/part1394.xml><?xml version="1.0" encoding="utf-8"?>
<a/>
</file>

<file path=word/part1395.xml><?xml version="1.0" encoding="utf-8"?>
<a/>
</file>

<file path=word/part1396.xml><?xml version="1.0" encoding="utf-8"?>
<a/>
</file>

<file path=word/part1397.xml><?xml version="1.0" encoding="utf-8"?>
<a/>
</file>

<file path=word/part1398.xml><?xml version="1.0" encoding="utf-8"?>
<a/>
</file>

<file path=word/part1399.xml><?xml version="1.0" encoding="utf-8"?>
<a/>
</file>

<file path=word/part1400.xml><?xml version="1.0" encoding="utf-8"?>
<a/>
</file>

<file path=word/part1401.xml><?xml version="1.0" encoding="utf-8"?>
<a/>
</file>

<file path=word/part1402.xml><?xml version="1.0" encoding="utf-8"?>
<a/>
</file>

<file path=word/part1403.xml><?xml version="1.0" encoding="utf-8"?>
<a/>
</file>

<file path=word/part1404.xml><?xml version="1.0" encoding="utf-8"?>
<a/>
</file>

<file path=word/part1405.xml><?xml version="1.0" encoding="utf-8"?>
<a/>
</file>

<file path=word/part1406.xml><?xml version="1.0" encoding="utf-8"?>
<a/>
</file>

<file path=word/part1407.xml><?xml version="1.0" encoding="utf-8"?>
<a/>
</file>

<file path=word/part1408.xml><?xml version="1.0" encoding="utf-8"?>
<a/>
</file>

<file path=word/part1409.xml><?xml version="1.0" encoding="utf-8"?>
<a/>
</file>

<file path=word/part1410.xml><?xml version="1.0" encoding="utf-8"?>
<a/>
</file>

<file path=word/part1411.xml><?xml version="1.0" encoding="utf-8"?>
<a/>
</file>

<file path=word/part1412.xml><?xml version="1.0" encoding="utf-8"?>
<a/>
</file>

<file path=word/part1413.xml><?xml version="1.0" encoding="utf-8"?>
<a/>
</file>

<file path=word/part1414.xml><?xml version="1.0" encoding="utf-8"?>
<a/>
</file>

<file path=word/part1415.xml><?xml version="1.0" encoding="utf-8"?>
<a/>
</file>

<file path=word/part1416.xml><?xml version="1.0" encoding="utf-8"?>
<a/>
</file>

<file path=word/part1417.xml><?xml version="1.0" encoding="utf-8"?>
<a/>
</file>

<file path=word/part1418.xml><?xml version="1.0" encoding="utf-8"?>
<a/>
</file>

<file path=word/part1419.xml><?xml version="1.0" encoding="utf-8"?>
<a/>
</file>

<file path=word/part1420.xml><?xml version="1.0" encoding="utf-8"?>
<a/>
</file>

<file path=word/part1421.xml><?xml version="1.0" encoding="utf-8"?>
<a/>
</file>

<file path=word/part1422.xml><?xml version="1.0" encoding="utf-8"?>
<a/>
</file>

<file path=word/part1423.xml><?xml version="1.0" encoding="utf-8"?>
<a/>
</file>

<file path=word/part1424.xml><?xml version="1.0" encoding="utf-8"?>
<a/>
</file>

<file path=word/part1425.xml><?xml version="1.0" encoding="utf-8"?>
<a/>
</file>

<file path=word/part1426.xml><?xml version="1.0" encoding="utf-8"?>
<a/>
</file>

<file path=word/part1427.xml><?xml version="1.0" encoding="utf-8"?>
<a/>
</file>

<file path=word/part1428.xml><?xml version="1.0" encoding="utf-8"?>
<a/>
</file>

<file path=word/part1429.xml><?xml version="1.0" encoding="utf-8"?>
<a/>
</file>

<file path=word/part1430.xml><?xml version="1.0" encoding="utf-8"?>
<a/>
</file>

<file path=word/part1431.xml><?xml version="1.0" encoding="utf-8"?>
<a/>
</file>

<file path=word/part1432.xml><?xml version="1.0" encoding="utf-8"?>
<a/>
</file>

<file path=word/part1433.xml><?xml version="1.0" encoding="utf-8"?>
<a/>
</file>

<file path=word/part1434.xml><?xml version="1.0" encoding="utf-8"?>
<a/>
</file>

<file path=word/part1435.xml><?xml version="1.0" encoding="utf-8"?>
<a/>
</file>

<file path=word/part1436.xml><?xml version="1.0" encoding="utf-8"?>
<a/>
</file>

<file path=word/part1437.xml><?xml version="1.0" encoding="utf-8"?>
<a/>
</file>

<file path=word/part1438.xml><?xml version="1.0" encoding="utf-8"?>
<a/>
</file>

<file path=word/part1439.xml><?xml version="1.0" encoding="utf-8"?>
<a/>
</file>

<file path=word/part1440.xml><?xml version="1.0" encoding="utf-8"?>
<a/>
</file>

<file path=word/part1441.xml><?xml version="1.0" encoding="utf-8"?>
<a/>
</file>

<file path=word/part1442.xml><?xml version="1.0" encoding="utf-8"?>
<a/>
</file>

<file path=word/part1443.xml><?xml version="1.0" encoding="utf-8"?>
<a/>
</file>

<file path=word/part1444.xml><?xml version="1.0" encoding="utf-8"?>
<a/>
</file>

<file path=word/part1445.xml><?xml version="1.0" encoding="utf-8"?>
<a/>
</file>

<file path=word/part1446.xml><?xml version="1.0" encoding="utf-8"?>
<a/>
</file>

<file path=word/part1447.xml><?xml version="1.0" encoding="utf-8"?>
<a/>
</file>

<file path=word/part1448.xml><?xml version="1.0" encoding="utf-8"?>
<a/>
</file>

<file path=word/part1449.xml><?xml version="1.0" encoding="utf-8"?>
<a/>
</file>

<file path=word/part1450.xml><?xml version="1.0" encoding="utf-8"?>
<a/>
</file>

<file path=word/part1451.xml><?xml version="1.0" encoding="utf-8"?>
<a/>
</file>

<file path=word/part1452.xml><?xml version="1.0" encoding="utf-8"?>
<a/>
</file>

<file path=word/part1453.xml><?xml version="1.0" encoding="utf-8"?>
<a/>
</file>

<file path=word/part1454.xml><?xml version="1.0" encoding="utf-8"?>
<a/>
</file>

<file path=word/part1455.xml><?xml version="1.0" encoding="utf-8"?>
<a/>
</file>

<file path=word/part1456.xml><?xml version="1.0" encoding="utf-8"?>
<a/>
</file>

<file path=word/part1457.xml><?xml version="1.0" encoding="utf-8"?>
<a/>
</file>

<file path=word/part1458.xml><?xml version="1.0" encoding="utf-8"?>
<a/>
</file>

<file path=word/part1459.xml><?xml version="1.0" encoding="utf-8"?>
<a/>
</file>

<file path=word/part1460.xml><?xml version="1.0" encoding="utf-8"?>
<a/>
</file>

<file path=word/part1461.xml><?xml version="1.0" encoding="utf-8"?>
<a/>
</file>

<file path=word/part1462.xml><?xml version="1.0" encoding="utf-8"?>
<a/>
</file>

<file path=word/part1463.xml><?xml version="1.0" encoding="utf-8"?>
<a/>
</file>

<file path=word/part1464.xml><?xml version="1.0" encoding="utf-8"?>
<a/>
</file>

<file path=word/part1465.xml><?xml version="1.0" encoding="utf-8"?>
<a/>
</file>

<file path=word/part1466.xml><?xml version="1.0" encoding="utf-8"?>
<a/>
</file>

<file path=word/part1467.xml><?xml version="1.0" encoding="utf-8"?>
<a/>
</file>

<file path=word/part1468.xml><?xml version="1.0" encoding="utf-8"?>
<a/>
</file>

<file path=word/part1469.xml><?xml version="1.0" encoding="utf-8"?>
<a/>
</file>

<file path=word/part1470.xml><?xml version="1.0" encoding="utf-8"?>
<a/>
</file>

<file path=word/part1471.xml><?xml version="1.0" encoding="utf-8"?>
<a/>
</file>

<file path=word/part1472.xml><?xml version="1.0" encoding="utf-8"?>
<a/>
</file>

<file path=word/part1473.xml><?xml version="1.0" encoding="utf-8"?>
<a/>
</file>

<file path=word/part1474.xml><?xml version="1.0" encoding="utf-8"?>
<a/>
</file>

<file path=word/part1475.xml><?xml version="1.0" encoding="utf-8"?>
<a/>
</file>

<file path=word/part1476.xml><?xml version="1.0" encoding="utf-8"?>
<a/>
</file>

<file path=word/part1477.xml><?xml version="1.0" encoding="utf-8"?>
<a/>
</file>

<file path=word/part1478.xml><?xml version="1.0" encoding="utf-8"?>
<a/>
</file>

<file path=word/part1479.xml><?xml version="1.0" encoding="utf-8"?>
<a/>
</file>

<file path=word/part1480.xml><?xml version="1.0" encoding="utf-8"?>
<a/>
</file>

<file path=word/part1481.xml><?xml version="1.0" encoding="utf-8"?>
<a/>
</file>

<file path=word/part1482.xml><?xml version="1.0" encoding="utf-8"?>
<a/>
</file>

<file path=word/part1483.xml><?xml version="1.0" encoding="utf-8"?>
<a/>
</file>

<file path=word/part1484.xml><?xml version="1.0" encoding="utf-8"?>
<a/>
</file>

<file path=word/part1485.xml><?xml version="1.0" encoding="utf-8"?>
<a/>
</file>

<file path=word/part1486.xml><?xml version="1.0" encoding="utf-8"?>
<a/>
</file>

<file path=word/part1487.xml><?xml version="1.0" encoding="utf-8"?>
<a/>
</file>

<file path=word/part1488.xml><?xml version="1.0" encoding="utf-8"?>
<a/>
</file>

<file path=word/part1489.xml><?xml version="1.0" encoding="utf-8"?>
<a/>
</file>

<file path=word/part1490.xml><?xml version="1.0" encoding="utf-8"?>
<a/>
</file>

<file path=word/part1491.xml><?xml version="1.0" encoding="utf-8"?>
<a/>
</file>

<file path=word/part1492.xml><?xml version="1.0" encoding="utf-8"?>
<a/>
</file>

<file path=word/part1493.xml><?xml version="1.0" encoding="utf-8"?>
<a/>
</file>

<file path=word/part1494.xml><?xml version="1.0" encoding="utf-8"?>
<a/>
</file>

<file path=word/part1495.xml><?xml version="1.0" encoding="utf-8"?>
<a/>
</file>

<file path=word/part1496.xml><?xml version="1.0" encoding="utf-8"?>
<a/>
</file>

<file path=word/part1497.xml><?xml version="1.0" encoding="utf-8"?>
<a/>
</file>

<file path=word/part1498.xml><?xml version="1.0" encoding="utf-8"?>
<a/>
</file>

<file path=word/part1499.xml><?xml version="1.0" encoding="utf-8"?>
<a/>
</file>

<file path=word/part1500.xml><?xml version="1.0" encoding="utf-8"?>
<a/>
</file>

<file path=word/part1501.xml><?xml version="1.0" encoding="utf-8"?>
<a/>
</file>

<file path=word/part1502.xml><?xml version="1.0" encoding="utf-8"?>
<a/>
</file>

<file path=word/part1503.xml><?xml version="1.0" encoding="utf-8"?>
<a/>
</file>

<file path=word/part1504.xml><?xml version="1.0" encoding="utf-8"?>
<a/>
</file>

<file path=word/part1505.xml><?xml version="1.0" encoding="utf-8"?>
<a/>
</file>

<file path=word/part1506.xml><?xml version="1.0" encoding="utf-8"?>
<a/>
</file>

<file path=word/part1507.xml><?xml version="1.0" encoding="utf-8"?>
<a/>
</file>

<file path=word/part1508.xml><?xml version="1.0" encoding="utf-8"?>
<a/>
</file>

<file path=word/part1509.xml><?xml version="1.0" encoding="utf-8"?>
<a/>
</file>

<file path=word/part1510.xml><?xml version="1.0" encoding="utf-8"?>
<a/>
</file>

<file path=word/part1511.xml><?xml version="1.0" encoding="utf-8"?>
<a/>
</file>

<file path=word/part1512.xml><?xml version="1.0" encoding="utf-8"?>
<a/>
</file>

<file path=word/part1513.xml><?xml version="1.0" encoding="utf-8"?>
<a/>
</file>

<file path=word/part1514.xml><?xml version="1.0" encoding="utf-8"?>
<a/>
</file>

<file path=word/part1515.xml><?xml version="1.0" encoding="utf-8"?>
<a/>
</file>

<file path=word/part1516.xml><?xml version="1.0" encoding="utf-8"?>
<a/>
</file>

<file path=word/part1517.xml><?xml version="1.0" encoding="utf-8"?>
<a/>
</file>

<file path=word/part1518.xml><?xml version="1.0" encoding="utf-8"?>
<a/>
</file>

<file path=word/part1519.xml><?xml version="1.0" encoding="utf-8"?>
<a/>
</file>

<file path=word/part1520.xml><?xml version="1.0" encoding="utf-8"?>
<a/>
</file>

<file path=word/part1521.xml><?xml version="1.0" encoding="utf-8"?>
<a/>
</file>

<file path=word/part1522.xml><?xml version="1.0" encoding="utf-8"?>
<a/>
</file>

<file path=word/part1523.xml><?xml version="1.0" encoding="utf-8"?>
<a/>
</file>

<file path=word/part1524.xml><?xml version="1.0" encoding="utf-8"?>
<a/>
</file>

<file path=word/part1525.xml><?xml version="1.0" encoding="utf-8"?>
<a/>
</file>

<file path=word/part1526.xml><?xml version="1.0" encoding="utf-8"?>
<a/>
</file>

<file path=word/part1527.xml><?xml version="1.0" encoding="utf-8"?>
<a/>
</file>

<file path=word/part1528.xml><?xml version="1.0" encoding="utf-8"?>
<a/>
</file>

<file path=word/part1529.xml><?xml version="1.0" encoding="utf-8"?>
<a/>
</file>

<file path=word/part1530.xml><?xml version="1.0" encoding="utf-8"?>
<a/>
</file>

<file path=word/part1531.xml><?xml version="1.0" encoding="utf-8"?>
<a/>
</file>

<file path=word/part1532.xml><?xml version="1.0" encoding="utf-8"?>
<a/>
</file>

<file path=word/part1533.xml><?xml version="1.0" encoding="utf-8"?>
<a/>
</file>

<file path=word/part1534.xml><?xml version="1.0" encoding="utf-8"?>
<a/>
</file>

<file path=word/part1535.xml><?xml version="1.0" encoding="utf-8"?>
<a/>
</file>

<file path=word/part1536.xml><?xml version="1.0" encoding="utf-8"?>
<a/>
</file>

<file path=word/part1537.xml><?xml version="1.0" encoding="utf-8"?>
<a/>
</file>

<file path=word/part1538.xml><?xml version="1.0" encoding="utf-8"?>
<a/>
</file>

<file path=word/part1539.xml><?xml version="1.0" encoding="utf-8"?>
<a/>
</file>

<file path=word/part1540.xml><?xml version="1.0" encoding="utf-8"?>
<a/>
</file>

<file path=word/part1541.xml><?xml version="1.0" encoding="utf-8"?>
<a/>
</file>

<file path=word/part1542.xml><?xml version="1.0" encoding="utf-8"?>
<a/>
</file>

<file path=word/part1543.xml><?xml version="1.0" encoding="utf-8"?>
<a/>
</file>

<file path=word/part1544.xml><?xml version="1.0" encoding="utf-8"?>
<a/>
</file>

<file path=word/part1545.xml><?xml version="1.0" encoding="utf-8"?>
<a/>
</file>

<file path=word/part1546.xml><?xml version="1.0" encoding="utf-8"?>
<a/>
</file>

<file path=word/part1547.xml><?xml version="1.0" encoding="utf-8"?>
<a/>
</file>

<file path=word/part1548.xml><?xml version="1.0" encoding="utf-8"?>
<a/>
</file>

<file path=word/part1549.xml><?xml version="1.0" encoding="utf-8"?>
<a/>
</file>

<file path=word/part1550.xml><?xml version="1.0" encoding="utf-8"?>
<a/>
</file>

<file path=word/part1551.xml><?xml version="1.0" encoding="utf-8"?>
<a/>
</file>

<file path=word/part1552.xml><?xml version="1.0" encoding="utf-8"?>
<a/>
</file>

<file path=word/part1553.xml><?xml version="1.0" encoding="utf-8"?>
<a/>
</file>

<file path=word/part1554.xml><?xml version="1.0" encoding="utf-8"?>
<a/>
</file>

<file path=word/part1555.xml><?xml version="1.0" encoding="utf-8"?>
<a/>
</file>

<file path=word/part1556.xml><?xml version="1.0" encoding="utf-8"?>
<a/>
</file>

<file path=word/part1557.xml><?xml version="1.0" encoding="utf-8"?>
<a/>
</file>

<file path=word/part1558.xml><?xml version="1.0" encoding="utf-8"?>
<a/>
</file>

<file path=word/part1559.xml><?xml version="1.0" encoding="utf-8"?>
<a/>
</file>

<file path=word/part1560.xml><?xml version="1.0" encoding="utf-8"?>
<a/>
</file>

<file path=word/part1561.xml><?xml version="1.0" encoding="utf-8"?>
<a/>
</file>

<file path=word/part1562.xml><?xml version="1.0" encoding="utf-8"?>
<a/>
</file>

<file path=word/part1563.xml><?xml version="1.0" encoding="utf-8"?>
<a/>
</file>

<file path=word/part1564.xml><?xml version="1.0" encoding="utf-8"?>
<a/>
</file>

<file path=word/part1565.xml><?xml version="1.0" encoding="utf-8"?>
<a/>
</file>

<file path=word/part1566.xml><?xml version="1.0" encoding="utf-8"?>
<a/>
</file>

<file path=word/part1567.xml><?xml version="1.0" encoding="utf-8"?>
<a/>
</file>

<file path=word/part1568.xml><?xml version="1.0" encoding="utf-8"?>
<a/>
</file>

<file path=word/part1569.xml><?xml version="1.0" encoding="utf-8"?>
<a/>
</file>

<file path=word/part1570.xml><?xml version="1.0" encoding="utf-8"?>
<a/>
</file>

<file path=word/part1571.xml><?xml version="1.0" encoding="utf-8"?>
<a/>
</file>

<file path=word/part1572.xml><?xml version="1.0" encoding="utf-8"?>
<a/>
</file>

<file path=word/part1573.xml><?xml version="1.0" encoding="utf-8"?>
<a/>
</file>

<file path=word/part1574.xml><?xml version="1.0" encoding="utf-8"?>
<a/>
</file>

<file path=word/part1575.xml><?xml version="1.0" encoding="utf-8"?>
<a/>
</file>

<file path=word/part1576.xml><?xml version="1.0" encoding="utf-8"?>
<a/>
</file>

<file path=word/part1577.xml><?xml version="1.0" encoding="utf-8"?>
<a/>
</file>

<file path=word/part1578.xml><?xml version="1.0" encoding="utf-8"?>
<a/>
</file>

<file path=word/part1579.xml><?xml version="1.0" encoding="utf-8"?>
<a/>
</file>

<file path=word/part1580.xml><?xml version="1.0" encoding="utf-8"?>
<a/>
</file>

<file path=word/part1581.xml><?xml version="1.0" encoding="utf-8"?>
<a/>
</file>

<file path=word/part1582.xml><?xml version="1.0" encoding="utf-8"?>
<a/>
</file>

<file path=word/part1583.xml><?xml version="1.0" encoding="utf-8"?>
<a/>
</file>

<file path=word/part1584.xml><?xml version="1.0" encoding="utf-8"?>
<a/>
</file>

<file path=word/part1585.xml><?xml version="1.0" encoding="utf-8"?>
<a/>
</file>

<file path=word/part1586.xml><?xml version="1.0" encoding="utf-8"?>
<a/>
</file>

<file path=word/part1587.xml><?xml version="1.0" encoding="utf-8"?>
<a/>
</file>

<file path=word/part1588.xml><?xml version="1.0" encoding="utf-8"?>
<a/>
</file>

<file path=word/part1589.xml><?xml version="1.0" encoding="utf-8"?>
<a/>
</file>

<file path=word/part1590.xml><?xml version="1.0" encoding="utf-8"?>
<a/>
</file>

<file path=word/part1591.xml><?xml version="1.0" encoding="utf-8"?>
<a/>
</file>

<file path=word/part1592.xml><?xml version="1.0" encoding="utf-8"?>
<a/>
</file>

<file path=word/part1593.xml><?xml version="1.0" encoding="utf-8"?>
<a/>
</file>

<file path=word/part1594.xml><?xml version="1.0" encoding="utf-8"?>
<a/>
</file>

<file path=word/part1595.xml><?xml version="1.0" encoding="utf-8"?>
<a/>
</file>

<file path=word/part1596.xml><?xml version="1.0" encoding="utf-8"?>
<a/>
</file>

<file path=word/part1597.xml><?xml version="1.0" encoding="utf-8"?>
<a/>
</file>

<file path=word/part1598.xml><?xml version="1.0" encoding="utf-8"?>
<a/>
</file>

<file path=word/part1599.xml><?xml version="1.0" encoding="utf-8"?>
<a/>
</file>

<file path=word/part1600.xml><?xml version="1.0" encoding="utf-8"?>
<a/>
</file>

<file path=word/part1601.xml><?xml version="1.0" encoding="utf-8"?>
<a/>
</file>

<file path=word/part1602.xml><?xml version="1.0" encoding="utf-8"?>
<a/>
</file>

<file path=word/part1603.xml><?xml version="1.0" encoding="utf-8"?>
<a/>
</file>

<file path=word/part1604.xml><?xml version="1.0" encoding="utf-8"?>
<a/>
</file>

<file path=word/part1605.xml><?xml version="1.0" encoding="utf-8"?>
<a/>
</file>

<file path=word/part1606.xml><?xml version="1.0" encoding="utf-8"?>
<a/>
</file>

<file path=word/part1607.xml><?xml version="1.0" encoding="utf-8"?>
<a/>
</file>

<file path=word/part1608.xml><?xml version="1.0" encoding="utf-8"?>
<a/>
</file>

<file path=word/part1609.xml><?xml version="1.0" encoding="utf-8"?>
<a/>
</file>

<file path=word/part1610.xml><?xml version="1.0" encoding="utf-8"?>
<a/>
</file>

<file path=word/part1611.xml><?xml version="1.0" encoding="utf-8"?>
<a/>
</file>

<file path=word/part1612.xml><?xml version="1.0" encoding="utf-8"?>
<a/>
</file>

<file path=word/part1613.xml><?xml version="1.0" encoding="utf-8"?>
<a/>
</file>

<file path=word/part1614.xml><?xml version="1.0" encoding="utf-8"?>
<a/>
</file>

<file path=word/part1615.xml><?xml version="1.0" encoding="utf-8"?>
<a/>
</file>

<file path=word/part1616.xml><?xml version="1.0" encoding="utf-8"?>
<a/>
</file>

<file path=word/part1617.xml><?xml version="1.0" encoding="utf-8"?>
<a/>
</file>

<file path=word/part1618.xml><?xml version="1.0" encoding="utf-8"?>
<a/>
</file>

<file path=word/part1619.xml><?xml version="1.0" encoding="utf-8"?>
<a/>
</file>

<file path=word/part1620.xml><?xml version="1.0" encoding="utf-8"?>
<a/>
</file>

<file path=word/part1621.xml><?xml version="1.0" encoding="utf-8"?>
<a/>
</file>

<file path=word/part1622.xml><?xml version="1.0" encoding="utf-8"?>
<a/>
</file>

<file path=word/part1623.xml><?xml version="1.0" encoding="utf-8"?>
<a/>
</file>

<file path=word/part1624.xml><?xml version="1.0" encoding="utf-8"?>
<a/>
</file>

<file path=word/part1625.xml><?xml version="1.0" encoding="utf-8"?>
<a/>
</file>

<file path=word/part1626.xml><?xml version="1.0" encoding="utf-8"?>
<a/>
</file>

<file path=word/part1627.xml><?xml version="1.0" encoding="utf-8"?>
<a/>
</file>

<file path=word/part1628.xml><?xml version="1.0" encoding="utf-8"?>
<a/>
</file>

<file path=word/part1629.xml><?xml version="1.0" encoding="utf-8"?>
<a/>
</file>

<file path=word/part1630.xml><?xml version="1.0" encoding="utf-8"?>
<a/>
</file>

<file path=word/part1631.xml><?xml version="1.0" encoding="utf-8"?>
<a/>
</file>

<file path=word/part1632.xml><?xml version="1.0" encoding="utf-8"?>
<a/>
</file>

<file path=word/part1633.xml><?xml version="1.0" encoding="utf-8"?>
<a/>
</file>

<file path=word/part1634.xml><?xml version="1.0" encoding="utf-8"?>
<a/>
</file>

<file path=word/part1635.xml><?xml version="1.0" encoding="utf-8"?>
<a/>
</file>

<file path=word/part1636.xml><?xml version="1.0" encoding="utf-8"?>
<a/>
</file>

<file path=word/part1637.xml><?xml version="1.0" encoding="utf-8"?>
<a/>
</file>

<file path=word/part1638.xml><?xml version="1.0" encoding="utf-8"?>
<a/>
</file>

<file path=word/part1639.xml><?xml version="1.0" encoding="utf-8"?>
<a/>
</file>

<file path=word/part1640.xml><?xml version="1.0" encoding="utf-8"?>
<a/>
</file>

<file path=word/part1641.xml><?xml version="1.0" encoding="utf-8"?>
<a/>
</file>

<file path=word/part1642.xml><?xml version="1.0" encoding="utf-8"?>
<a/>
</file>

<file path=word/part1643.xml><?xml version="1.0" encoding="utf-8"?>
<a/>
</file>

<file path=word/part1644.xml><?xml version="1.0" encoding="utf-8"?>
<a/>
</file>

<file path=word/part1645.xml><?xml version="1.0" encoding="utf-8"?>
<a/>
</file>

<file path=word/part1646.xml><?xml version="1.0" encoding="utf-8"?>
<a/>
</file>

<file path=word/part1647.xml><?xml version="1.0" encoding="utf-8"?>
<a/>
</file>

<file path=word/part1648.xml><?xml version="1.0" encoding="utf-8"?>
<a/>
</file>

<file path=word/part1649.xml><?xml version="1.0" encoding="utf-8"?>
<a/>
</file>

<file path=word/part1650.xml><?xml version="1.0" encoding="utf-8"?>
<a/>
</file>

<file path=word/part1651.xml><?xml version="1.0" encoding="utf-8"?>
<a/>
</file>

<file path=word/part1652.xml><?xml version="1.0" encoding="utf-8"?>
<a/>
</file>

<file path=word/part1653.xml><?xml version="1.0" encoding="utf-8"?>
<a/>
</file>

<file path=word/part1654.xml><?xml version="1.0" encoding="utf-8"?>
<a/>
</file>

<file path=word/part1655.xml><?xml version="1.0" encoding="utf-8"?>
<a/>
</file>

<file path=word/part1656.xml><?xml version="1.0" encoding="utf-8"?>
<a/>
</file>

<file path=word/part1657.xml><?xml version="1.0" encoding="utf-8"?>
<a/>
</file>

<file path=word/part1658.xml><?xml version="1.0" encoding="utf-8"?>
<a/>
</file>

<file path=word/part1659.xml><?xml version="1.0" encoding="utf-8"?>
<a/>
</file>

<file path=word/part1660.xml><?xml version="1.0" encoding="utf-8"?>
<a/>
</file>

<file path=word/part1661.xml><?xml version="1.0" encoding="utf-8"?>
<a/>
</file>

<file path=word/part1662.xml><?xml version="1.0" encoding="utf-8"?>
<a/>
</file>

<file path=word/part1663.xml><?xml version="1.0" encoding="utf-8"?>
<a/>
</file>

<file path=word/part1664.xml><?xml version="1.0" encoding="utf-8"?>
<a/>
</file>

<file path=word/part1665.xml><?xml version="1.0" encoding="utf-8"?>
<a/>
</file>

<file path=word/part1666.xml><?xml version="1.0" encoding="utf-8"?>
<a/>
</file>

<file path=word/part1667.xml><?xml version="1.0" encoding="utf-8"?>
<a/>
</file>

<file path=word/part1668.xml><?xml version="1.0" encoding="utf-8"?>
<a/>
</file>

<file path=word/part1669.xml><?xml version="1.0" encoding="utf-8"?>
<a/>
</file>

<file path=word/part1670.xml><?xml version="1.0" encoding="utf-8"?>
<a/>
</file>

<file path=word/part1671.xml><?xml version="1.0" encoding="utf-8"?>
<a/>
</file>

<file path=word/part1672.xml><?xml version="1.0" encoding="utf-8"?>
<a/>
</file>

<file path=word/part1673.xml><?xml version="1.0" encoding="utf-8"?>
<a/>
</file>

<file path=word/part1674.xml><?xml version="1.0" encoding="utf-8"?>
<a/>
</file>

<file path=word/part1675.xml><?xml version="1.0" encoding="utf-8"?>
<a/>
</file>

<file path=word/part1676.xml><?xml version="1.0" encoding="utf-8"?>
<a/>
</file>

<file path=word/part1677.xml><?xml version="1.0" encoding="utf-8"?>
<a/>
</file>

<file path=word/part1678.xml><?xml version="1.0" encoding="utf-8"?>
<a/>
</file>

<file path=word/part1679.xml><?xml version="1.0" encoding="utf-8"?>
<a/>
</file>

<file path=word/part1680.xml><?xml version="1.0" encoding="utf-8"?>
<a/>
</file>

<file path=word/part1681.xml><?xml version="1.0" encoding="utf-8"?>
<a/>
</file>

<file path=word/part1682.xml><?xml version="1.0" encoding="utf-8"?>
<a/>
</file>

<file path=word/part1683.xml><?xml version="1.0" encoding="utf-8"?>
<a/>
</file>

<file path=word/part1684.xml><?xml version="1.0" encoding="utf-8"?>
<a/>
</file>

<file path=word/part1685.xml><?xml version="1.0" encoding="utf-8"?>
<a/>
</file>

<file path=word/part1686.xml><?xml version="1.0" encoding="utf-8"?>
<a/>
</file>

<file path=word/part1687.xml><?xml version="1.0" encoding="utf-8"?>
<a/>
</file>

<file path=word/part1688.xml><?xml version="1.0" encoding="utf-8"?>
<a/>
</file>

<file path=word/part1689.xml><?xml version="1.0" encoding="utf-8"?>
<a/>
</file>

<file path=word/part1690.xml><?xml version="1.0" encoding="utf-8"?>
<a/>
</file>

<file path=word/part1691.xml><?xml version="1.0" encoding="utf-8"?>
<a/>
</file>

<file path=word/part1692.xml><?xml version="1.0" encoding="utf-8"?>
<a/>
</file>

<file path=word/part1693.xml><?xml version="1.0" encoding="utf-8"?>
<a/>
</file>

<file path=word/part1694.xml><?xml version="1.0" encoding="utf-8"?>
<a/>
</file>

<file path=word/part1695.xml><?xml version="1.0" encoding="utf-8"?>
<a/>
</file>

<file path=word/part1696.xml><?xml version="1.0" encoding="utf-8"?>
<a/>
</file>

<file path=word/part1697.xml><?xml version="1.0" encoding="utf-8"?>
<a/>
</file>

<file path=word/part1698.xml><?xml version="1.0" encoding="utf-8"?>
<a/>
</file>

<file path=word/part1699.xml><?xml version="1.0" encoding="utf-8"?>
<a/>
</file>

<file path=word/part1700.xml><?xml version="1.0" encoding="utf-8"?>
<a/>
</file>

<file path=word/part1701.xml><?xml version="1.0" encoding="utf-8"?>
<a/>
</file>

<file path=word/part1702.xml><?xml version="1.0" encoding="utf-8"?>
<a/>
</file>

<file path=word/part1703.xml><?xml version="1.0" encoding="utf-8"?>
<a/>
</file>

<file path=word/part1704.xml><?xml version="1.0" encoding="utf-8"?>
<a/>
</file>

<file path=word/part1705.xml><?xml version="1.0" encoding="utf-8"?>
<a/>
</file>

<file path=word/part1706.xml><?xml version="1.0" encoding="utf-8"?>
<a/>
</file>

<file path=word/part1707.xml><?xml version="1.0" encoding="utf-8"?>
<a/>
</file>

<file path=word/part1708.xml><?xml version="1.0" encoding="utf-8"?>
<a/>
</file>

<file path=word/part1709.xml><?xml version="1.0" encoding="utf-8"?>
<a/>
</file>

<file path=word/part1710.xml><?xml version="1.0" encoding="utf-8"?>
<a/>
</file>

<file path=word/part1711.xml><?xml version="1.0" encoding="utf-8"?>
<a/>
</file>

<file path=word/part1712.xml><?xml version="1.0" encoding="utf-8"?>
<a/>
</file>

<file path=word/part1713.xml><?xml version="1.0" encoding="utf-8"?>
<a/>
</file>

<file path=word/part1714.xml><?xml version="1.0" encoding="utf-8"?>
<a/>
</file>

<file path=word/part1715.xml><?xml version="1.0" encoding="utf-8"?>
<a/>
</file>

<file path=word/part1716.xml><?xml version="1.0" encoding="utf-8"?>
<a/>
</file>

<file path=word/part1717.xml><?xml version="1.0" encoding="utf-8"?>
<a/>
</file>

<file path=word/part1718.xml><?xml version="1.0" encoding="utf-8"?>
<a/>
</file>

<file path=word/part1719.xml><?xml version="1.0" encoding="utf-8"?>
<a/>
</file>

<file path=word/part1720.xml><?xml version="1.0" encoding="utf-8"?>
<a/>
</file>

<file path=word/part1721.xml><?xml version="1.0" encoding="utf-8"?>
<a/>
</file>

<file path=word/part1722.xml><?xml version="1.0" encoding="utf-8"?>
<a/>
</file>

<file path=word/part1723.xml><?xml version="1.0" encoding="utf-8"?>
<a/>
</file>

<file path=word/part1724.xml><?xml version="1.0" encoding="utf-8"?>
<a/>
</file>

<file path=word/part1725.xml><?xml version="1.0" encoding="utf-8"?>
<a/>
</file>

<file path=word/part1726.xml><?xml version="1.0" encoding="utf-8"?>
<a/>
</file>

<file path=word/part1727.xml><?xml version="1.0" encoding="utf-8"?>
<a/>
</file>

<file path=word/part1728.xml><?xml version="1.0" encoding="utf-8"?>
<a/>
</file>

<file path=word/part1729.xml><?xml version="1.0" encoding="utf-8"?>
<a/>
</file>

<file path=word/part1730.xml><?xml version="1.0" encoding="utf-8"?>
<a/>
</file>

<file path=word/part1731.xml><?xml version="1.0" encoding="utf-8"?>
<a/>
</file>

<file path=word/part1732.xml><?xml version="1.0" encoding="utf-8"?>
<a/>
</file>

<file path=word/part1733.xml><?xml version="1.0" encoding="utf-8"?>
<a/>
</file>

<file path=word/part1734.xml><?xml version="1.0" encoding="utf-8"?>
<a/>
</file>

<file path=word/part1735.xml><?xml version="1.0" encoding="utf-8"?>
<a/>
</file>

<file path=word/part1736.xml><?xml version="1.0" encoding="utf-8"?>
<a/>
</file>

<file path=word/part1737.xml><?xml version="1.0" encoding="utf-8"?>
<a/>
</file>

<file path=word/part1738.xml><?xml version="1.0" encoding="utf-8"?>
<a/>
</file>

<file path=word/part1739.xml><?xml version="1.0" encoding="utf-8"?>
<a/>
</file>

<file path=word/part1740.xml><?xml version="1.0" encoding="utf-8"?>
<a/>
</file>

<file path=word/part1741.xml><?xml version="1.0" encoding="utf-8"?>
<a/>
</file>

<file path=word/part1742.xml><?xml version="1.0" encoding="utf-8"?>
<a/>
</file>

<file path=word/part1743.xml><?xml version="1.0" encoding="utf-8"?>
<a/>
</file>

<file path=word/part1744.xml><?xml version="1.0" encoding="utf-8"?>
<a/>
</file>

<file path=word/part1745.xml><?xml version="1.0" encoding="utf-8"?>
<a/>
</file>

<file path=word/part1746.xml><?xml version="1.0" encoding="utf-8"?>
<a/>
</file>

<file path=word/part1747.xml><?xml version="1.0" encoding="utf-8"?>
<a/>
</file>

<file path=word/part1748.xml><?xml version="1.0" encoding="utf-8"?>
<a/>
</file>

<file path=word/part1749.xml><?xml version="1.0" encoding="utf-8"?>
<a/>
</file>

<file path=word/part1750.xml><?xml version="1.0" encoding="utf-8"?>
<a/>
</file>

<file path=word/part1751.xml><?xml version="1.0" encoding="utf-8"?>
<a/>
</file>

<file path=word/part1752.xml><?xml version="1.0" encoding="utf-8"?>
<a/>
</file>

<file path=word/part1753.xml><?xml version="1.0" encoding="utf-8"?>
<a/>
</file>

<file path=word/part1754.xml><?xml version="1.0" encoding="utf-8"?>
<a/>
</file>

<file path=word/part1755.xml><?xml version="1.0" encoding="utf-8"?>
<a/>
</file>

<file path=word/part1756.xml><?xml version="1.0" encoding="utf-8"?>
<a/>
</file>

<file path=word/part1757.xml><?xml version="1.0" encoding="utf-8"?>
<a/>
</file>

<file path=word/part1758.xml><?xml version="1.0" encoding="utf-8"?>
<a/>
</file>

<file path=word/part1759.xml><?xml version="1.0" encoding="utf-8"?>
<a/>
</file>

<file path=word/part1760.xml><?xml version="1.0" encoding="utf-8"?>
<a/>
</file>

<file path=word/part1761.xml><?xml version="1.0" encoding="utf-8"?>
<a/>
</file>

<file path=word/part1762.xml><?xml version="1.0" encoding="utf-8"?>
<a/>
</file>

<file path=word/part1763.xml><?xml version="1.0" encoding="utf-8"?>
<a/>
</file>

<file path=word/part1764.xml><?xml version="1.0" encoding="utf-8"?>
<a/>
</file>

<file path=word/part1765.xml><?xml version="1.0" encoding="utf-8"?>
<a/>
</file>

<file path=word/part1766.xml><?xml version="1.0" encoding="utf-8"?>
<a/>
</file>

<file path=word/part1767.xml><?xml version="1.0" encoding="utf-8"?>
<a/>
</file>

<file path=word/part1768.xml><?xml version="1.0" encoding="utf-8"?>
<a/>
</file>

<file path=word/part1769.xml><?xml version="1.0" encoding="utf-8"?>
<a/>
</file>

<file path=word/part1770.xml><?xml version="1.0" encoding="utf-8"?>
<a/>
</file>

<file path=word/part1771.xml><?xml version="1.0" encoding="utf-8"?>
<a/>
</file>

<file path=word/part1772.xml><?xml version="1.0" encoding="utf-8"?>
<a/>
</file>

<file path=word/part1773.xml><?xml version="1.0" encoding="utf-8"?>
<a/>
</file>

<file path=word/part1774.xml><?xml version="1.0" encoding="utf-8"?>
<a/>
</file>

<file path=word/part1775.xml><?xml version="1.0" encoding="utf-8"?>
<a/>
</file>

<file path=word/part1776.xml><?xml version="1.0" encoding="utf-8"?>
<a/>
</file>

<file path=word/part1777.xml><?xml version="1.0" encoding="utf-8"?>
<a/>
</file>

<file path=word/part1778.xml><?xml version="1.0" encoding="utf-8"?>
<a/>
</file>

<file path=word/part1779.xml><?xml version="1.0" encoding="utf-8"?>
<a/>
</file>

<file path=word/part1780.xml><?xml version="1.0" encoding="utf-8"?>
<a/>
</file>

<file path=word/part1781.xml><?xml version="1.0" encoding="utf-8"?>
<a/>
</file>

<file path=word/part1782.xml><?xml version="1.0" encoding="utf-8"?>
<a/>
</file>

<file path=word/part1783.xml><?xml version="1.0" encoding="utf-8"?>
<a/>
</file>

<file path=word/part1784.xml><?xml version="1.0" encoding="utf-8"?>
<a/>
</file>

<file path=word/part1785.xml><?xml version="1.0" encoding="utf-8"?>
<a/>
</file>

<file path=word/part1786.xml><?xml version="1.0" encoding="utf-8"?>
<a/>
</file>

<file path=word/part1787.xml><?xml version="1.0" encoding="utf-8"?>
<a/>
</file>

<file path=word/part1788.xml><?xml version="1.0" encoding="utf-8"?>
<a/>
</file>

<file path=word/part1789.xml><?xml version="1.0" encoding="utf-8"?>
<a/>
</file>

<file path=word/part1790.xml><?xml version="1.0" encoding="utf-8"?>
<a/>
</file>

<file path=word/part1791.xml><?xml version="1.0" encoding="utf-8"?>
<a/>
</file>

<file path=word/part1792.xml><?xml version="1.0" encoding="utf-8"?>
<a/>
</file>

<file path=word/part1793.xml><?xml version="1.0" encoding="utf-8"?>
<a/>
</file>

<file path=word/part1794.xml><?xml version="1.0" encoding="utf-8"?>
<a/>
</file>

<file path=word/part1795.xml><?xml version="1.0" encoding="utf-8"?>
<a/>
</file>

<file path=word/part1796.xml><?xml version="1.0" encoding="utf-8"?>
<a/>
</file>

<file path=word/part1797.xml><?xml version="1.0" encoding="utf-8"?>
<a/>
</file>

<file path=word/part1798.xml><?xml version="1.0" encoding="utf-8"?>
<a/>
</file>

<file path=word/part1799.xml><?xml version="1.0" encoding="utf-8"?>
<a/>
</file>

<file path=word/part1800.xml><?xml version="1.0" encoding="utf-8"?>
<a/>
</file>

<file path=word/part1801.xml><?xml version="1.0" encoding="utf-8"?>
<a/>
</file>

<file path=word/part1802.xml><?xml version="1.0" encoding="utf-8"?>
<a/>
</file>

<file path=word/part1803.xml><?xml version="1.0" encoding="utf-8"?>
<a/>
</file>

<file path=word/part1804.xml><?xml version="1.0" encoding="utf-8"?>
<a/>
</file>

<file path=word/part1805.xml><?xml version="1.0" encoding="utf-8"?>
<a/>
</file>

<file path=word/part1806.xml><?xml version="1.0" encoding="utf-8"?>
<a/>
</file>

<file path=word/part1807.xml><?xml version="1.0" encoding="utf-8"?>
<a/>
</file>

<file path=word/part1808.xml><?xml version="1.0" encoding="utf-8"?>
<a/>
</file>

<file path=word/part1809.xml><?xml version="1.0" encoding="utf-8"?>
<a/>
</file>

<file path=word/part1810.xml><?xml version="1.0" encoding="utf-8"?>
<a/>
</file>

<file path=word/part1811.xml><?xml version="1.0" encoding="utf-8"?>
<a/>
</file>

<file path=word/part1812.xml><?xml version="1.0" encoding="utf-8"?>
<a/>
</file>

<file path=word/part1813.xml><?xml version="1.0" encoding="utf-8"?>
<a/>
</file>

<file path=word/part1814.xml><?xml version="1.0" encoding="utf-8"?>
<a/>
</file>

<file path=word/part1815.xml><?xml version="1.0" encoding="utf-8"?>
<a/>
</file>

<file path=word/part1816.xml><?xml version="1.0" encoding="utf-8"?>
<a/>
</file>

<file path=word/part1817.xml><?xml version="1.0" encoding="utf-8"?>
<a/>
</file>

<file path=word/part1818.xml><?xml version="1.0" encoding="utf-8"?>
<a/>
</file>

<file path=word/part1819.xml><?xml version="1.0" encoding="utf-8"?>
<a/>
</file>

<file path=word/part1820.xml><?xml version="1.0" encoding="utf-8"?>
<a/>
</file>

<file path=word/part1821.xml><?xml version="1.0" encoding="utf-8"?>
<a/>
</file>

<file path=word/part1822.xml><?xml version="1.0" encoding="utf-8"?>
<a/>
</file>

<file path=word/part1823.xml><?xml version="1.0" encoding="utf-8"?>
<a/>
</file>

<file path=word/part1824.xml><?xml version="1.0" encoding="utf-8"?>
<a/>
</file>

<file path=word/part1825.xml><?xml version="1.0" encoding="utf-8"?>
<a/>
</file>

<file path=word/part1826.xml><?xml version="1.0" encoding="utf-8"?>
<a/>
</file>

<file path=word/part1827.xml><?xml version="1.0" encoding="utf-8"?>
<a/>
</file>

<file path=word/part1828.xml><?xml version="1.0" encoding="utf-8"?>
<a/>
</file>

<file path=word/part1829.xml><?xml version="1.0" encoding="utf-8"?>
<a/>
</file>

<file path=word/part1830.xml><?xml version="1.0" encoding="utf-8"?>
<a/>
</file>

<file path=word/part1831.xml><?xml version="1.0" encoding="utf-8"?>
<a/>
</file>

<file path=word/part1832.xml><?xml version="1.0" encoding="utf-8"?>
<a/>
</file>

<file path=word/part1833.xml><?xml version="1.0" encoding="utf-8"?>
<a/>
</file>

<file path=word/part1834.xml><?xml version="1.0" encoding="utf-8"?>
<a/>
</file>

<file path=word/part1835.xml><?xml version="1.0" encoding="utf-8"?>
<a/>
</file>

<file path=word/part1836.xml><?xml version="1.0" encoding="utf-8"?>
<a/>
</file>

<file path=word/part1837.xml><?xml version="1.0" encoding="utf-8"?>
<a/>
</file>

<file path=word/part1838.xml><?xml version="1.0" encoding="utf-8"?>
<a/>
</file>

<file path=word/part1839.xml><?xml version="1.0" encoding="utf-8"?>
<a/>
</file>

<file path=word/part1840.xml><?xml version="1.0" encoding="utf-8"?>
<a/>
</file>

<file path=word/part1841.xml><?xml version="1.0" encoding="utf-8"?>
<a/>
</file>

<file path=word/part1842.xml><?xml version="1.0" encoding="utf-8"?>
<a/>
</file>

<file path=word/part1843.xml><?xml version="1.0" encoding="utf-8"?>
<a/>
</file>

<file path=word/part1844.xml><?xml version="1.0" encoding="utf-8"?>
<a/>
</file>

<file path=word/part1845.xml><?xml version="1.0" encoding="utf-8"?>
<a/>
</file>

<file path=word/part1846.xml><?xml version="1.0" encoding="utf-8"?>
<a/>
</file>

<file path=word/part1847.xml><?xml version="1.0" encoding="utf-8"?>
<a/>
</file>

<file path=word/part1848.xml><?xml version="1.0" encoding="utf-8"?>
<a/>
</file>

<file path=word/part1849.xml><?xml version="1.0" encoding="utf-8"?>
<a/>
</file>

<file path=word/part1850.xml><?xml version="1.0" encoding="utf-8"?>
<a/>
</file>

<file path=word/part1851.xml><?xml version="1.0" encoding="utf-8"?>
<a/>
</file>

<file path=word/part1852.xml><?xml version="1.0" encoding="utf-8"?>
<a/>
</file>

<file path=word/part1853.xml><?xml version="1.0" encoding="utf-8"?>
<a/>
</file>

<file path=word/part1854.xml><?xml version="1.0" encoding="utf-8"?>
<a/>
</file>

<file path=word/part1855.xml><?xml version="1.0" encoding="utf-8"?>
<a/>
</file>

<file path=word/part1856.xml><?xml version="1.0" encoding="utf-8"?>
<a/>
</file>

<file path=word/part1857.xml><?xml version="1.0" encoding="utf-8"?>
<a/>
</file>

<file path=word/part1858.xml><?xml version="1.0" encoding="utf-8"?>
<a/>
</file>

<file path=word/part1859.xml><?xml version="1.0" encoding="utf-8"?>
<a/>
</file>

<file path=word/part1860.xml><?xml version="1.0" encoding="utf-8"?>
<a/>
</file>

<file path=word/part1861.xml><?xml version="1.0" encoding="utf-8"?>
<a/>
</file>

<file path=word/part1862.xml><?xml version="1.0" encoding="utf-8"?>
<a/>
</file>

<file path=word/part1863.xml><?xml version="1.0" encoding="utf-8"?>
<a/>
</file>

<file path=word/part1864.xml><?xml version="1.0" encoding="utf-8"?>
<a/>
</file>

<file path=word/part1865.xml><?xml version="1.0" encoding="utf-8"?>
<a/>
</file>

<file path=word/part1866.xml><?xml version="1.0" encoding="utf-8"?>
<a/>
</file>

<file path=word/part1867.xml><?xml version="1.0" encoding="utf-8"?>
<a/>
</file>

<file path=word/part1868.xml><?xml version="1.0" encoding="utf-8"?>
<a/>
</file>

<file path=word/part1869.xml><?xml version="1.0" encoding="utf-8"?>
<a/>
</file>

<file path=word/part1870.xml><?xml version="1.0" encoding="utf-8"?>
<a/>
</file>

<file path=word/part1871.xml><?xml version="1.0" encoding="utf-8"?>
<a/>
</file>

<file path=word/part1872.xml><?xml version="1.0" encoding="utf-8"?>
<a/>
</file>

<file path=word/part1873.xml><?xml version="1.0" encoding="utf-8"?>
<a/>
</file>

<file path=word/part1874.xml><?xml version="1.0" encoding="utf-8"?>
<a/>
</file>

<file path=word/part1875.xml><?xml version="1.0" encoding="utf-8"?>
<a/>
</file>

<file path=word/part1876.xml><?xml version="1.0" encoding="utf-8"?>
<a/>
</file>

<file path=word/part1877.xml><?xml version="1.0" encoding="utf-8"?>
<a/>
</file>

<file path=word/part1878.xml><?xml version="1.0" encoding="utf-8"?>
<a/>
</file>

<file path=word/part1879.xml><?xml version="1.0" encoding="utf-8"?>
<a/>
</file>

<file path=word/part1880.xml><?xml version="1.0" encoding="utf-8"?>
<a/>
</file>

<file path=word/part1881.xml><?xml version="1.0" encoding="utf-8"?>
<a/>
</file>

<file path=word/part1882.xml><?xml version="1.0" encoding="utf-8"?>
<a/>
</file>

<file path=word/part1883.xml><?xml version="1.0" encoding="utf-8"?>
<a/>
</file>

<file path=word/part1884.xml><?xml version="1.0" encoding="utf-8"?>
<a/>
</file>

<file path=word/part1885.xml><?xml version="1.0" encoding="utf-8"?>
<a/>
</file>

<file path=word/part1886.xml><?xml version="1.0" encoding="utf-8"?>
<a/>
</file>

<file path=word/part1887.xml><?xml version="1.0" encoding="utf-8"?>
<a/>
</file>

<file path=word/part1888.xml><?xml version="1.0" encoding="utf-8"?>
<a/>
</file>

<file path=word/part1889.xml><?xml version="1.0" encoding="utf-8"?>
<a/>
</file>

<file path=word/part1890.xml><?xml version="1.0" encoding="utf-8"?>
<a/>
</file>

<file path=word/part1891.xml><?xml version="1.0" encoding="utf-8"?>
<a/>
</file>

<file path=word/part1892.xml><?xml version="1.0" encoding="utf-8"?>
<a/>
</file>

<file path=word/part1893.xml><?xml version="1.0" encoding="utf-8"?>
<a/>
</file>

<file path=word/part1894.xml><?xml version="1.0" encoding="utf-8"?>
<a/>
</file>

<file path=word/part1895.xml><?xml version="1.0" encoding="utf-8"?>
<a/>
</file>

<file path=word/part1896.xml><?xml version="1.0" encoding="utf-8"?>
<a/>
</file>

<file path=word/part1897.xml><?xml version="1.0" encoding="utf-8"?>
<a/>
</file>

<file path=word/part1898.xml><?xml version="1.0" encoding="utf-8"?>
<a/>
</file>

<file path=word/part1899.xml><?xml version="1.0" encoding="utf-8"?>
<a/>
</file>

<file path=word/part1900.xml><?xml version="1.0" encoding="utf-8"?>
<a/>
</file>

<file path=word/part1901.xml><?xml version="1.0" encoding="utf-8"?>
<a/>
</file>

<file path=word/part1902.xml><?xml version="1.0" encoding="utf-8"?>
<a/>
</file>

<file path=word/part1903.xml><?xml version="1.0" encoding="utf-8"?>
<a/>
</file>

<file path=word/part1904.xml><?xml version="1.0" encoding="utf-8"?>
<a/>
</file>

<file path=word/part1905.xml><?xml version="1.0" encoding="utf-8"?>
<a/>
</file>

<file path=word/part1906.xml><?xml version="1.0" encoding="utf-8"?>
<a/>
</file>

<file path=word/part1907.xml><?xml version="1.0" encoding="utf-8"?>
<a/>
</file>

<file path=word/part1908.xml><?xml version="1.0" encoding="utf-8"?>
<a/>
</file>

<file path=word/part1909.xml><?xml version="1.0" encoding="utf-8"?>
<a/>
</file>

<file path=word/part1910.xml><?xml version="1.0" encoding="utf-8"?>
<a/>
</file>

<file path=word/part1911.xml><?xml version="1.0" encoding="utf-8"?>
<a/>
</file>

<file path=word/part1912.xml><?xml version="1.0" encoding="utf-8"?>
<a/>
</file>

<file path=word/part1913.xml><?xml version="1.0" encoding="utf-8"?>
<a/>
</file>

<file path=word/part1914.xml><?xml version="1.0" encoding="utf-8"?>
<a/>
</file>

<file path=word/part1915.xml><?xml version="1.0" encoding="utf-8"?>
<a/>
</file>

<file path=word/part1916.xml><?xml version="1.0" encoding="utf-8"?>
<a/>
</file>

<file path=word/part1917.xml><?xml version="1.0" encoding="utf-8"?>
<a/>
</file>

<file path=word/part1918.xml><?xml version="1.0" encoding="utf-8"?>
<a/>
</file>

<file path=word/part1919.xml><?xml version="1.0" encoding="utf-8"?>
<a/>
</file>

<file path=word/part1920.xml><?xml version="1.0" encoding="utf-8"?>
<a/>
</file>

<file path=word/part1921.xml><?xml version="1.0" encoding="utf-8"?>
<a/>
</file>

<file path=word/part1922.xml><?xml version="1.0" encoding="utf-8"?>
<a/>
</file>

<file path=word/part1923.xml><?xml version="1.0" encoding="utf-8"?>
<a/>
</file>

<file path=word/part1924.xml><?xml version="1.0" encoding="utf-8"?>
<a/>
</file>

<file path=word/part1925.xml><?xml version="1.0" encoding="utf-8"?>
<a/>
</file>

<file path=word/part1926.xml><?xml version="1.0" encoding="utf-8"?>
<a/>
</file>

<file path=word/part1927.xml><?xml version="1.0" encoding="utf-8"?>
<a/>
</file>

<file path=word/part1928.xml><?xml version="1.0" encoding="utf-8"?>
<a/>
</file>

<file path=word/part1929.xml><?xml version="1.0" encoding="utf-8"?>
<a/>
</file>

<file path=word/part1930.xml><?xml version="1.0" encoding="utf-8"?>
<a/>
</file>

<file path=word/part1931.xml><?xml version="1.0" encoding="utf-8"?>
<a/>
</file>

<file path=word/part1932.xml><?xml version="1.0" encoding="utf-8"?>
<a/>
</file>

<file path=word/part1933.xml><?xml version="1.0" encoding="utf-8"?>
<a/>
</file>

<file path=word/part1934.xml><?xml version="1.0" encoding="utf-8"?>
<a/>
</file>

<file path=word/part1935.xml><?xml version="1.0" encoding="utf-8"?>
<a/>
</file>

<file path=word/part1936.xml><?xml version="1.0" encoding="utf-8"?>
<a/>
</file>

<file path=word/part1937.xml><?xml version="1.0" encoding="utf-8"?>
<a/>
</file>

<file path=word/part1938.xml><?xml version="1.0" encoding="utf-8"?>
<a/>
</file>

<file path=word/part1939.xml><?xml version="1.0" encoding="utf-8"?>
<a/>
</file>

<file path=word/part1940.xml><?xml version="1.0" encoding="utf-8"?>
<a/>
</file>

<file path=word/part1941.xml><?xml version="1.0" encoding="utf-8"?>
<a/>
</file>

<file path=word/part1942.xml><?xml version="1.0" encoding="utf-8"?>
<a/>
</file>

<file path=word/part1943.xml><?xml version="1.0" encoding="utf-8"?>
<a/>
</file>

<file path=word/part1944.xml><?xml version="1.0" encoding="utf-8"?>
<a/>
</file>

<file path=word/part1945.xml><?xml version="1.0" encoding="utf-8"?>
<a/>
</file>

<file path=word/part1946.xml><?xml version="1.0" encoding="utf-8"?>
<a/>
</file>

<file path=word/part1947.xml><?xml version="1.0" encoding="utf-8"?>
<a/>
</file>

<file path=word/part1948.xml><?xml version="1.0" encoding="utf-8"?>
<a/>
</file>

<file path=word/part1949.xml><?xml version="1.0" encoding="utf-8"?>
<a/>
</file>

<file path=word/part1950.xml><?xml version="1.0" encoding="utf-8"?>
<a/>
</file>

<file path=word/part1951.xml><?xml version="1.0" encoding="utf-8"?>
<a/>
</file>

<file path=word/part1952.xml><?xml version="1.0" encoding="utf-8"?>
<a/>
</file>

<file path=word/part1953.xml><?xml version="1.0" encoding="utf-8"?>
<a/>
</file>

<file path=word/part1954.xml><?xml version="1.0" encoding="utf-8"?>
<a/>
</file>

<file path=word/part1955.xml><?xml version="1.0" encoding="utf-8"?>
<a/>
</file>

<file path=word/part1956.xml><?xml version="1.0" encoding="utf-8"?>
<a/>
</file>

<file path=word/part1957.xml><?xml version="1.0" encoding="utf-8"?>
<a/>
</file>

<file path=word/part1958.xml><?xml version="1.0" encoding="utf-8"?>
<a/>
</file>

<file path=word/part1959.xml><?xml version="1.0" encoding="utf-8"?>
<a/>
</file>

<file path=word/part1960.xml><?xml version="1.0" encoding="utf-8"?>
<a/>
</file>

<file path=word/part1961.xml><?xml version="1.0" encoding="utf-8"?>
<a/>
</file>

<file path=word/part1962.xml><?xml version="1.0" encoding="utf-8"?>
<a/>
</file>

<file path=word/part1963.xml><?xml version="1.0" encoding="utf-8"?>
<a/>
</file>

<file path=word/part1964.xml><?xml version="1.0" encoding="utf-8"?>
<a/>
</file>

<file path=word/part1965.xml><?xml version="1.0" encoding="utf-8"?>
<a/>
</file>

<file path=word/part1966.xml><?xml version="1.0" encoding="utf-8"?>
<a/>
</file>

<file path=word/part1967.xml><?xml version="1.0" encoding="utf-8"?>
<a/>
</file>

<file path=word/part1968.xml><?xml version="1.0" encoding="utf-8"?>
<a/>
</file>

<file path=word/part1969.xml><?xml version="1.0" encoding="utf-8"?>
<a/>
</file>

<file path=word/part1970.xml><?xml version="1.0" encoding="utf-8"?>
<a/>
</file>

<file path=word/part1971.xml><?xml version="1.0" encoding="utf-8"?>
<a/>
</file>

<file path=word/part1972.xml><?xml version="1.0" encoding="utf-8"?>
<a/>
</file>

<file path=word/part1973.xml><?xml version="1.0" encoding="utf-8"?>
<a/>
</file>

<file path=word/part1974.xml><?xml version="1.0" encoding="utf-8"?>
<a/>
</file>

<file path=word/part1975.xml><?xml version="1.0" encoding="utf-8"?>
<a/>
</file>

<file path=word/part1976.xml><?xml version="1.0" encoding="utf-8"?>
<a/>
</file>

<file path=word/part1977.xml><?xml version="1.0" encoding="utf-8"?>
<a/>
</file>

<file path=word/part1978.xml><?xml version="1.0" encoding="utf-8"?>
<a/>
</file>

<file path=word/part1979.xml><?xml version="1.0" encoding="utf-8"?>
<a/>
</file>

<file path=word/part1980.xml><?xml version="1.0" encoding="utf-8"?>
<a/>
</file>

<file path=word/part1981.xml><?xml version="1.0" encoding="utf-8"?>
<a/>
</file>

<file path=word/part1982.xml><?xml version="1.0" encoding="utf-8"?>
<a/>
</file>

<file path=word/part1983.xml><?xml version="1.0" encoding="utf-8"?>
<a/>
</file>

<file path=word/part1984.xml><?xml version="1.0" encoding="utf-8"?>
<a/>
</file>

<file path=word/part1985.xml><?xml version="1.0" encoding="utf-8"?>
<a/>
</file>

<file path=word/part1986.xml><?xml version="1.0" encoding="utf-8"?>
<a/>
</file>

<file path=word/part1987.xml><?xml version="1.0" encoding="utf-8"?>
<a/>
</file>

<file path=word/part1988.xml><?xml version="1.0" encoding="utf-8"?>
<a/>
</file>

<file path=word/part1989.xml><?xml version="1.0" encoding="utf-8"?>
<a/>
</file>

<file path=word/part1990.xml><?xml version="1.0" encoding="utf-8"?>
<a/>
</file>

<file path=word/part1991.xml><?xml version="1.0" encoding="utf-8"?>
<a/>
</file>

<file path=word/part1992.xml><?xml version="1.0" encoding="utf-8"?>
<a/>
</file>

<file path=word/part1993.xml><?xml version="1.0" encoding="utf-8"?>
<a/>
</file>

<file path=word/part1994.xml><?xml version="1.0" encoding="utf-8"?>
<a/>
</file>

<file path=word/part1995.xml><?xml version="1.0" encoding="utf-8"?>
<a/>
</file>

<file path=word/part1996.xml><?xml version="1.0" encoding="utf-8"?>
<a/>
</file>

<file path=word/part1997.xml><?xml version="1.0" encoding="utf-8"?>
<a/>
</file>

<file path=word/part1998.xml><?xml version="1.0" encoding="utf-8"?>
<a/>
</file>

<file path=word/part1999.xml><?xml version="1.0" encoding="utf-8"?>
<a/>
</file>

<file path=word/part2000.xml><?xml version="1.0" encoding="utf-8"?>
<a/>
</file>

<file path=word/part2001.xml><?xml version="1.0" encoding="utf-8"?>
<a/>
</file>

<file path=word/part2002.xml><?xml version="1.0" encoding="utf-8"?>
<a/>
</file>

<file path=word/part2003.xml><?xml version="1.0" encoding="utf-8"?>
<a/>
</file>

<file path=word/part2004.xml><?xml version="1.0" encoding="utf-8"?>
<a/>
</file>

<file path=word/part2005.xml><?xml version="1.0" encoding="utf-8"?>
<a/>
</file>

<file path=word/part2006.xml><?xml version="1.0" encoding="utf-8"?>
<a/>
</file>

<file path=word/part2007.xml><?xml version="1.0" encoding="utf-8"?>
<a/>
</file>

<file path=word/part2008.xml><?xml version="1.0" encoding="utf-8"?>
<a/>
</file>

<file path=word/part2009.xml><?xml version="1.0" encoding="utf-8"?>
<a/>
</file>

<file path=word/part2010.xml><?xml version="1.0" encoding="utf-8"?>
<a/>
</file>

<file path=word/part2011.xml><?xml version="1.0" encoding="utf-8"?>
<a/>
</file>

<file path=word/part2012.xml><?xml version="1.0" encoding="utf-8"?>
<a/>
</file>

<file path=word/part2013.xml><?xml version="1.0" encoding="utf-8"?>
<a/>
</file>

<file path=word/part2014.xml><?xml version="1.0" encoding="utf-8"?>
<a/>
</file>

<file path=word/part2015.xml><?xml version="1.0" encoding="utf-8"?>
<a/>
</file>

<file path=word/part2016.xml><?xml version="1.0" encoding="utf-8"?>
<a/>
</file>

<file path=word/part2017.xml><?xml version="1.0" encoding="utf-8"?>
<a/>
</file>

<file path=word/part2018.xml><?xml version="1.0" encoding="utf-8"?>
<a/>
</file>

<file path=word/part2019.xml><?xml version="1.0" encoding="utf-8"?>
<a/>
</file>

<file path=word/part2020.xml><?xml version="1.0" encoding="utf-8"?>
<a/>
</file>

<file path=word/part2021.xml><?xml version="1.0" encoding="utf-8"?>
<a/>
</file>

<file path=word/part2022.xml><?xml version="1.0" encoding="utf-8"?>
<a/>
</file>

<file path=word/part2023.xml><?xml version="1.0" encoding="utf-8"?>
<a/>
</file>

<file path=word/part2024.xml><?xml version="1.0" encoding="utf-8"?>
<a/>
</file>

<file path=word/part2025.xml><?xml version="1.0" encoding="utf-8"?>
<a/>
</file>

<file path=word/part2026.xml><?xml version="1.0" encoding="utf-8"?>
<a/>
</file>

<file path=word/part2027.xml><?xml version="1.0" encoding="utf-8"?>
<a/>
</file>

<file path=word/part2028.xml><?xml version="1.0" encoding="utf-8"?>
<a/>
</file>

<file path=word/part2029.xml><?xml version="1.0" encoding="utf-8"?>
<a/>
</file>

<file path=word/part2030.xml><?xml version="1.0" encoding="utf-8"?>
<a/>
</file>

<file path=word/part2031.xml><?xml version="1.0" encoding="utf-8"?>
<a/>
</file>

<file path=word/part2032.xml><?xml version="1.0" encoding="utf-8"?>
<a/>
</file>

<file path=word/part2033.xml><?xml version="1.0" encoding="utf-8"?>
<a/>
</file>

<file path=word/part2034.xml><?xml version="1.0" encoding="utf-8"?>
<a/>
</file>

<file path=word/part2035.xml><?xml version="1.0" encoding="utf-8"?>
<a/>
</file>

<file path=word/part2036.xml><?xml version="1.0" encoding="utf-8"?>
<a/>
</file>

<file path=word/part2037.xml><?xml version="1.0" encoding="utf-8"?>
<a/>
</file>

<file path=word/part2038.xml><?xml version="1.0" encoding="utf-8"?>
<a/>
</file>

<file path=word/part2039.xml><?xml version="1.0" encoding="utf-8"?>
<a/>
</file>

<file path=word/part2040.xml><?xml version="1.0" encoding="utf-8"?>
<a/>
</file>

<file path=word/part2041.xml><?xml version="1.0" encoding="utf-8"?>
<a/>
</file>

<file path=word/part2042.xml><?xml version="1.0" encoding="utf-8"?>
<a/>
</file>

<file path=word/part2043.xml><?xml version="1.0" encoding="utf-8"?>
<a/>
</file>

<file path=word/part2044.xml><?xml version="1.0" encoding="utf-8"?>
<a/>
</file>

<file path=word/part2045.xml><?xml version="1.0" encoding="utf-8"?>
<a/>
</file>

<file path=word/part2046.xml><?xml version="1.0" encoding="utf-8"?>
<a/>
</file>

<file path=word/part2047.xml><?xml version="1.0" encoding="utf-8"?>
<a/>
</file>

<file path=word/part2048.xml><?xml version="1.0" encoding="utf-8"?>
<a/>
</file>

<file path=word/part2049.xml><?xml version="1.0" encoding="utf-8"?>
<a/>
</file>

<file path=word/part2050.xml><?xml version="1.0" encoding="utf-8"?>
<a/>
</file>

<file path=word/part2051.xml><?xml version="1.0" encoding="utf-8"?>
<a/>
</file>

<file path=word/part2052.xml><?xml version="1.0" encoding="utf-8"?>
<a/>
</file>

<file path=word/part2053.xml><?xml version="1.0" encoding="utf-8"?>
<a/>
</file>

<file path=word/part2054.xml><?xml version="1.0" encoding="utf-8"?>
<a/>
</file>

<file path=word/part2055.xml><?xml version="1.0" encoding="utf-8"?>
<a/>
</file>

<file path=word/part2056.xml><?xml version="1.0" encoding="utf-8"?>
<a/>
</file>

<file path=word/part2057.xml><?xml version="1.0" encoding="utf-8"?>
<a/>
</file>

<file path=word/part2058.xml><?xml version="1.0" encoding="utf-8"?>
<a/>
</file>

<file path=word/part2059.xml><?xml version="1.0" encoding="utf-8"?>
<a/>
</file>

<file path=word/part2060.xml><?xml version="1.0" encoding="utf-8"?>
<a/>
</file>

<file path=word/part2061.xml><?xml version="1.0" encoding="utf-8"?>
<a/>
</file>

<file path=word/part2062.xml><?xml version="1.0" encoding="utf-8"?>
<a/>
</file>

<file path=word/part2063.xml><?xml version="1.0" encoding="utf-8"?>
<a/>
</file>

<file path=word/part2064.xml><?xml version="1.0" encoding="utf-8"?>
<a/>
</file>

<file path=word/part2065.xml><?xml version="1.0" encoding="utf-8"?>
<a/>
</file>

<file path=word/part2066.xml><?xml version="1.0" encoding="utf-8"?>
<a/>
</file>

<file path=word/part2067.xml><?xml version="1.0" encoding="utf-8"?>
<a/>
</file>

<file path=word/part2068.xml><?xml version="1.0" encoding="utf-8"?>
<a/>
</file>

<file path=word/part2069.xml><?xml version="1.0" encoding="utf-8"?>
<a/>
</file>

<file path=word/part2070.xml><?xml version="1.0" encoding="utf-8"?>
<a/>
</file>

<file path=word/part2071.xml><?xml version="1.0" encoding="utf-8"?>
<a/>
</file>

<file path=word/part2072.xml><?xml version="1.0" encoding="utf-8"?>
<a/>
</file>

<file path=word/part2073.xml><?xml version="1.0" encoding="utf-8"?>
<a/>
</file>

<file path=word/part2074.xml><?xml version="1.0" encoding="utf-8"?>
<a/>
</file>

<file path=word/part2075.xml><?xml version="1.0" encoding="utf-8"?>
<a/>
</file>

<file path=word/part2076.xml><?xml version="1.0" encoding="utf-8"?>
<a/>
</file>

<file path=word/part2077.xml><?xml version="1.0" encoding="utf-8"?>
<a/>
</file>

<file path=word/part2078.xml><?xml version="1.0" encoding="utf-8"?>
<a/>
</file>

<file path=word/part2079.xml><?xml version="1.0" encoding="utf-8"?>
<a/>
</file>

<file path=word/part2080.xml><?xml version="1.0" encoding="utf-8"?>
<a/>
</file>

<file path=word/part2081.xml><?xml version="1.0" encoding="utf-8"?>
<a/>
</file>

<file path=word/part2082.xml><?xml version="1.0" encoding="utf-8"?>
<a/>
</file>

<file path=word/part2083.xml><?xml version="1.0" encoding="utf-8"?>
<a/>
</file>

<file path=word/part2084.xml><?xml version="1.0" encoding="utf-8"?>
<a/>
</file>

<file path=word/part2085.xml><?xml version="1.0" encoding="utf-8"?>
<a/>
</file>

<file path=word/part2086.xml><?xml version="1.0" encoding="utf-8"?>
<a/>
</file>

<file path=word/part2087.xml><?xml version="1.0" encoding="utf-8"?>
<a/>
</file>

<file path=word/part2088.xml><?xml version="1.0" encoding="utf-8"?>
<a/>
</file>

<file path=word/part2089.xml><?xml version="1.0" encoding="utf-8"?>
<a/>
</file>

<file path=word/part2090.xml><?xml version="1.0" encoding="utf-8"?>
<a/>
</file>

<file path=word/part2091.xml><?xml version="1.0" encoding="utf-8"?>
<a/>
</file>

<file path=word/part2092.xml><?xml version="1.0" encoding="utf-8"?>
<a/>
</file>

<file path=word/part2093.xml><?xml version="1.0" encoding="utf-8"?>
<a/>
</file>

<file path=word/part2094.xml><?xml version="1.0" encoding="utf-8"?>
<a/>
</file>

<file path=word/part2095.xml><?xml version="1.0" encoding="utf-8"?>
<a/>
</file>

<file path=word/part2096.xml><?xml version="1.0" encoding="utf-8"?>
<a/>
</file>

<file path=word/part2097.xml><?xml version="1.0" encoding="utf-8"?>
<a/>
</file>

<file path=word/part2098.xml><?xml version="1.0" encoding="utf-8"?>
<a/>
</file>

<file path=word/part2099.xml><?xml version="1.0" encoding="utf-8"?>
<a/>
</file>

<file path=word/part2100.xml><?xml version="1.0" encoding="utf-8"?>
<a/>
</file>

<file path=word/part2101.xml><?xml version="1.0" encoding="utf-8"?>
<a/>
</file>

<file path=word/part2102.xml><?xml version="1.0" encoding="utf-8"?>
<a/>
</file>

<file path=word/part2103.xml><?xml version="1.0" encoding="utf-8"?>
<a/>
</file>

<file path=word/part2104.xml><?xml version="1.0" encoding="utf-8"?>
<a/>
</file>

<file path=word/part2105.xml><?xml version="1.0" encoding="utf-8"?>
<a/>
</file>

<file path=word/part2106.xml><?xml version="1.0" encoding="utf-8"?>
<a/>
</file>

<file path=word/part2107.xml><?xml version="1.0" encoding="utf-8"?>
<a/>
</file>

<file path=word/part2108.xml><?xml version="1.0" encoding="utf-8"?>
<a/>
</file>

<file path=word/part2109.xml><?xml version="1.0" encoding="utf-8"?>
<a/>
</file>

<file path=word/part2110.xml><?xml version="1.0" encoding="utf-8"?>
<a/>
</file>

<file path=word/part2111.xml><?xml version="1.0" encoding="utf-8"?>
<a/>
</file>

<file path=word/part2112.xml><?xml version="1.0" encoding="utf-8"?>
<a/>
</file>

<file path=word/part2113.xml><?xml version="1.0" encoding="utf-8"?>
<a/>
</file>

<file path=word/part2114.xml><?xml version="1.0" encoding="utf-8"?>
<a/>
</file>

<file path=word/part2115.xml><?xml version="1.0" encoding="utf-8"?>
<a/>
</file>

<file path=word/part2116.xml><?xml version="1.0" encoding="utf-8"?>
<a/>
</file>

<file path=word/part2117.xml><?xml version="1.0" encoding="utf-8"?>
<a/>
</file>

<file path=word/part2118.xml><?xml version="1.0" encoding="utf-8"?>
<a/>
</file>

<file path=word/part2119.xml><?xml version="1.0" encoding="utf-8"?>
<a/>
</file>

<file path=word/part2120.xml><?xml version="1.0" encoding="utf-8"?>
<a/>
</file>

<file path=word/part2121.xml><?xml version="1.0" encoding="utf-8"?>
<a/>
</file>

<file path=word/part2122.xml><?xml version="1.0" encoding="utf-8"?>
<a/>
</file>

<file path=word/part2123.xml><?xml version="1.0" encoding="utf-8"?>
<a/>
</file>

<file path=word/part2124.xml><?xml version="1.0" encoding="utf-8"?>
<a/>
</file>

<file path=word/part2125.xml><?xml version="1.0" encoding="utf-8"?>
<a/>
</file>

<file path=word/part2126.xml><?xml version="1.0" encoding="utf-8"?>
<a/>
</file>

<file path=word/part2127.xml><?xml version="1.0" encoding="utf-8"?>
<a/>
</file>

<file path=word/part2128.xml><?xml version="1.0" encoding="utf-8"?>
<a/>
</file>

<file path=word/part2129.xml><?xml version="1.0" encoding="utf-8"?>
<a/>
</file>

<file path=word/part2130.xml><?xml version="1.0" encoding="utf-8"?>
<a/>
</file>

<file path=word/part2131.xml><?xml version="1.0" encoding="utf-8"?>
<a/>
</file>

<file path=word/part2132.xml><?xml version="1.0" encoding="utf-8"?>
<a/>
</file>

<file path=word/part2133.xml><?xml version="1.0" encoding="utf-8"?>
<a/>
</file>

<file path=word/part2134.xml><?xml version="1.0" encoding="utf-8"?>
<a/>
</file>

<file path=word/part2135.xml><?xml version="1.0" encoding="utf-8"?>
<a/>
</file>

<file path=word/part2136.xml><?xml version="1.0" encoding="utf-8"?>
<a/>
</file>

<file path=word/part2137.xml><?xml version="1.0" encoding="utf-8"?>
<a/>
</file>

<file path=word/part2138.xml><?xml version="1.0" encoding="utf-8"?>
<a/>
</file>

<file path=word/part2139.xml><?xml version="1.0" encoding="utf-8"?>
<a/>
</file>

<file path=word/part2140.xml><?xml version="1.0" encoding="utf-8"?>
<a/>
</file>

<file path=word/part2141.xml><?xml version="1.0" encoding="utf-8"?>
<a/>
</file>

<file path=word/part2142.xml><?xml version="1.0" encoding="utf-8"?>
<a/>
</file>

<file path=word/part2143.xml><?xml version="1.0" encoding="utf-8"?>
<a/>
</file>

<file path=word/part2144.xml><?xml version="1.0" encoding="utf-8"?>
<a/>
</file>

<file path=word/part2145.xml><?xml version="1.0" encoding="utf-8"?>
<a/>
</file>

<file path=word/part2146.xml><?xml version="1.0" encoding="utf-8"?>
<a/>
</file>

<file path=word/part2147.xml><?xml version="1.0" encoding="utf-8"?>
<a/>
</file>

<file path=word/part2148.xml><?xml version="1.0" encoding="utf-8"?>
<a/>
</file>

<file path=word/part2149.xml><?xml version="1.0" encoding="utf-8"?>
<a/>
</file>

<file path=word/part2150.xml><?xml version="1.0" encoding="utf-8"?>
<a/>
</file>

<file path=word/part2151.xml><?xml version="1.0" encoding="utf-8"?>
<a/>
</file>

<file path=word/part2152.xml><?xml version="1.0" encoding="utf-8"?>
<a/>
</file>

<file path=word/part2153.xml><?xml version="1.0" encoding="utf-8"?>
<a/>
</file>

<file path=word/part2154.xml><?xml version="1.0" encoding="utf-8"?>
<a/>
</file>

<file path=word/part2155.xml><?xml version="1.0" encoding="utf-8"?>
<a/>
</file>

<file path=word/part2156.xml><?xml version="1.0" encoding="utf-8"?>
<a/>
</file>

<file path=word/part2157.xml><?xml version="1.0" encoding="utf-8"?>
<a/>
</file>

<file path=word/part2158.xml><?xml version="1.0" encoding="utf-8"?>
<a/>
</file>

<file path=word/part2159.xml><?xml version="1.0" encoding="utf-8"?>
<a/>
</file>

<file path=word/part2160.xml><?xml version="1.0" encoding="utf-8"?>
<a/>
</file>

<file path=word/part2161.xml><?xml version="1.0" encoding="utf-8"?>
<a/>
</file>

<file path=word/part2162.xml><?xml version="1.0" encoding="utf-8"?>
<a/>
</file>

<file path=word/part2163.xml><?xml version="1.0" encoding="utf-8"?>
<a/>
</file>

<file path=word/part2164.xml><?xml version="1.0" encoding="utf-8"?>
<a/>
</file>

<file path=word/part2165.xml><?xml version="1.0" encoding="utf-8"?>
<a/>
</file>

<file path=word/part2166.xml><?xml version="1.0" encoding="utf-8"?>
<a/>
</file>

<file path=word/part2167.xml><?xml version="1.0" encoding="utf-8"?>
<a/>
</file>

<file path=word/part2168.xml><?xml version="1.0" encoding="utf-8"?>
<a/>
</file>

<file path=word/part2169.xml><?xml version="1.0" encoding="utf-8"?>
<a/>
</file>

<file path=word/part2170.xml><?xml version="1.0" encoding="utf-8"?>
<a/>
</file>

<file path=word/part2171.xml><?xml version="1.0" encoding="utf-8"?>
<a/>
</file>

<file path=word/part2172.xml><?xml version="1.0" encoding="utf-8"?>
<a/>
</file>

<file path=word/part2173.xml><?xml version="1.0" encoding="utf-8"?>
<a/>
</file>

<file path=word/part2174.xml><?xml version="1.0" encoding="utf-8"?>
<a/>
</file>

<file path=word/part2175.xml><?xml version="1.0" encoding="utf-8"?>
<a/>
</file>

<file path=word/part2176.xml><?xml version="1.0" encoding="utf-8"?>
<a/>
</file>

<file path=word/part2177.xml><?xml version="1.0" encoding="utf-8"?>
<a/>
</file>

<file path=word/part2178.xml><?xml version="1.0" encoding="utf-8"?>
<a/>
</file>

<file path=word/part2179.xml><?xml version="1.0" encoding="utf-8"?>
<a/>
</file>

<file path=word/part2180.xml><?xml version="1.0" encoding="utf-8"?>
<a/>
</file>

<file path=word/part2181.xml><?xml version="1.0" encoding="utf-8"?>
<a/>
</file>

<file path=word/part2182.xml><?xml version="1.0" encoding="utf-8"?>
<a/>
</file>

<file path=word/part2183.xml><?xml version="1.0" encoding="utf-8"?>
<a/>
</file>

<file path=word/part2184.xml><?xml version="1.0" encoding="utf-8"?>
<a/>
</file>

<file path=word/part2185.xml><?xml version="1.0" encoding="utf-8"?>
<a/>
</file>

<file path=word/part2186.xml><?xml version="1.0" encoding="utf-8"?>
<a/>
</file>

<file path=word/part2187.xml><?xml version="1.0" encoding="utf-8"?>
<a/>
</file>

<file path=word/part2188.xml><?xml version="1.0" encoding="utf-8"?>
<a/>
</file>

<file path=word/part2189.xml><?xml version="1.0" encoding="utf-8"?>
<a/>
</file>

<file path=word/part2190.xml><?xml version="1.0" encoding="utf-8"?>
<a/>
</file>

<file path=word/part2191.xml><?xml version="1.0" encoding="utf-8"?>
<a/>
</file>

<file path=word/part2192.xml><?xml version="1.0" encoding="utf-8"?>
<a/>
</file>

<file path=word/part2193.xml><?xml version="1.0" encoding="utf-8"?>
<a/>
</file>

<file path=word/part2194.xml><?xml version="1.0" encoding="utf-8"?>
<a/>
</file>

<file path=word/part2195.xml><?xml version="1.0" encoding="utf-8"?>
<a/>
</file>

<file path=word/part2196.xml><?xml version="1.0" encoding="utf-8"?>
<a/>
</file>

<file path=word/part2197.xml><?xml version="1.0" encoding="utf-8"?>
<a/>
</file>

<file path=word/part2198.xml><?xml version="1.0" encoding="utf-8"?>
<a/>
</file>

<file path=word/part2199.xml><?xml version="1.0" encoding="utf-8"?>
<a/>
</file>

<file path=word/part2200.xml><?xml version="1.0" encoding="utf-8"?>
<a/>
</file>

<file path=word/part2201.xml><?xml version="1.0" encoding="utf-8"?>
<a/>
</file>

<file path=word/part2202.xml><?xml version="1.0" encoding="utf-8"?>
<a/>
</file>

<file path=word/part2203.xml><?xml version="1.0" encoding="utf-8"?>
<a/>
</file>

<file path=word/part2204.xml><?xml version="1.0" encoding="utf-8"?>
<a/>
</file>

<file path=word/part2205.xml><?xml version="1.0" encoding="utf-8"?>
<a/>
</file>

<file path=word/part2206.xml><?xml version="1.0" encoding="utf-8"?>
<a/>
</file>

<file path=word/part2207.xml><?xml version="1.0" encoding="utf-8"?>
<a/>
</file>

<file path=word/part2208.xml><?xml version="1.0" encoding="utf-8"?>
<a/>
</file>

<file path=word/part2209.xml><?xml version="1.0" encoding="utf-8"?>
<a/>
</file>

<file path=word/part2210.xml><?xml version="1.0" encoding="utf-8"?>
<a/>
</file>

<file path=word/part2211.xml><?xml version="1.0" encoding="utf-8"?>
<a/>
</file>

<file path=word/part2212.xml><?xml version="1.0" encoding="utf-8"?>
<a/>
</file>

<file path=word/part2213.xml><?xml version="1.0" encoding="utf-8"?>
<a/>
</file>

<file path=word/part2214.xml><?xml version="1.0" encoding="utf-8"?>
<a/>
</file>

<file path=word/part2215.xml><?xml version="1.0" encoding="utf-8"?>
<a/>
</file>

<file path=word/part2216.xml><?xml version="1.0" encoding="utf-8"?>
<a/>
</file>

<file path=word/part2217.xml><?xml version="1.0" encoding="utf-8"?>
<a/>
</file>

<file path=word/part2218.xml><?xml version="1.0" encoding="utf-8"?>
<a/>
</file>

<file path=word/part2219.xml><?xml version="1.0" encoding="utf-8"?>
<a/>
</file>

<file path=word/part2220.xml><?xml version="1.0" encoding="utf-8"?>
<a/>
</file>

<file path=word/part2221.xml><?xml version="1.0" encoding="utf-8"?>
<a/>
</file>

<file path=word/part2222.xml><?xml version="1.0" encoding="utf-8"?>
<a/>
</file>

<file path=word/part2223.xml><?xml version="1.0" encoding="utf-8"?>
<a/>
</file>

<file path=word/part2224.xml><?xml version="1.0" encoding="utf-8"?>
<a/>
</file>

<file path=word/part2225.xml><?xml version="1.0" encoding="utf-8"?>
<a/>
</file>

<file path=word/part2226.xml><?xml version="1.0" encoding="utf-8"?>
<a/>
</file>

<file path=word/part2227.xml><?xml version="1.0" encoding="utf-8"?>
<a/>
</file>

<file path=word/part2228.xml><?xml version="1.0" encoding="utf-8"?>
<a/>
</file>

<file path=word/part2229.xml><?xml version="1.0" encoding="utf-8"?>
<a/>
</file>

<file path=word/part2230.xml><?xml version="1.0" encoding="utf-8"?>
<a/>
</file>

<file path=word/part2231.xml><?xml version="1.0" encoding="utf-8"?>
<a/>
</file>

<file path=word/part2232.xml><?xml version="1.0" encoding="utf-8"?>
<a/>
</file>

<file path=word/part2233.xml><?xml version="1.0" encoding="utf-8"?>
<a/>
</file>

<file path=word/part2234.xml><?xml version="1.0" encoding="utf-8"?>
<a/>
</file>

<file path=word/part2235.xml><?xml version="1.0" encoding="utf-8"?>
<a/>
</file>

<file path=word/part2236.xml><?xml version="1.0" encoding="utf-8"?>
<a/>
</file>

<file path=word/part2237.xml><?xml version="1.0" encoding="utf-8"?>
<a/>
</file>

<file path=word/part2238.xml><?xml version="1.0" encoding="utf-8"?>
<a/>
</file>

<file path=word/part2239.xml><?xml version="1.0" encoding="utf-8"?>
<a/>
</file>

<file path=word/part2240.xml><?xml version="1.0" encoding="utf-8"?>
<a/>
</file>

<file path=word/part2241.xml><?xml version="1.0" encoding="utf-8"?>
<a/>
</file>

<file path=word/part2242.xml><?xml version="1.0" encoding="utf-8"?>
<a/>
</file>

<file path=word/part2243.xml><?xml version="1.0" encoding="utf-8"?>
<a/>
</file>

<file path=word/part2244.xml><?xml version="1.0" encoding="utf-8"?>
<a/>
</file>

<file path=word/part2245.xml><?xml version="1.0" encoding="utf-8"?>
<a/>
</file>

<file path=word/part2246.xml><?xml version="1.0" encoding="utf-8"?>
<a/>
</file>

<file path=word/part2247.xml><?xml version="1.0" encoding="utf-8"?>
<a/>
</file>

<file path=word/part2248.xml><?xml version="1.0" encoding="utf-8"?>
<a/>
</file>

<file path=word/part2249.xml><?xml version="1.0" encoding="utf-8"?>
<a/>
</file>

<file path=word/part2250.xml><?xml version="1.0" encoding="utf-8"?>
<a/>
</file>

<file path=word/part2251.xml><?xml version="1.0" encoding="utf-8"?>
<a/>
</file>

<file path=word/part2252.xml><?xml version="1.0" encoding="utf-8"?>
<a/>
</file>

<file path=word/part2253.xml><?xml version="1.0" encoding="utf-8"?>
<a/>
</file>

<file path=word/part2254.xml><?xml version="1.0" encoding="utf-8"?>
<a/>
</file>

<file path=word/part2255.xml><?xml version="1.0" encoding="utf-8"?>
<a/>
</file>

<file path=word/part2256.xml><?xml version="1.0" encoding="utf-8"?>
<a/>
</file>

<file path=word/part2257.xml><?xml version="1.0" encoding="utf-8"?>
<a/>
</file>

<file path=word/part2258.xml><?xml version="1.0" encoding="utf-8"?>
<a/>
</file>

<file path=word/part2259.xml><?xml version="1.0" encoding="utf-8"?>
<a/>
</file>

<file path=word/part2260.xml><?xml version="1.0" encoding="utf-8"?>
<a/>
</file>

<file path=word/part2261.xml><?xml version="1.0" encoding="utf-8"?>
<a/>
</file>

<file path=word/part2262.xml><?xml version="1.0" encoding="utf-8"?>
<a/>
</file>

<file path=word/part2263.xml><?xml version="1.0" encoding="utf-8"?>
<a/>
</file>

<file path=word/part2264.xml><?xml version="1.0" encoding="utf-8"?>
<a/>
</file>

<file path=word/part2265.xml><?xml version="1.0" encoding="utf-8"?>
<a/>
</file>

<file path=word/part2266.xml><?xml version="1.0" encoding="utf-8"?>
<a/>
</file>

<file path=word/part2267.xml><?xml version="1.0" encoding="utf-8"?>
<a/>
</file>

<file path=word/part2268.xml><?xml version="1.0" encoding="utf-8"?>
<a/>
</file>

<file path=word/part2269.xml><?xml version="1.0" encoding="utf-8"?>
<a/>
</file>

<file path=word/part2270.xml><?xml version="1.0" encoding="utf-8"?>
<a/>
</file>

<file path=word/part2271.xml><?xml version="1.0" encoding="utf-8"?>
<a/>
</file>

<file path=word/part2272.xml><?xml version="1.0" encoding="utf-8"?>
<a/>
</file>

<file path=word/part2273.xml><?xml version="1.0" encoding="utf-8"?>
<a/>
</file>

<file path=word/part2274.xml><?xml version="1.0" encoding="utf-8"?>
<a/>
</file>

<file path=word/part2275.xml><?xml version="1.0" encoding="utf-8"?>
<a/>
</file>

<file path=word/part2276.xml><?xml version="1.0" encoding="utf-8"?>
<a/>
</file>

<file path=word/part2277.xml><?xml version="1.0" encoding="utf-8"?>
<a/>
</file>

<file path=word/part2278.xml><?xml version="1.0" encoding="utf-8"?>
<a/>
</file>

<file path=word/part2279.xml><?xml version="1.0" encoding="utf-8"?>
<a/>
</file>

<file path=word/part2280.xml><?xml version="1.0" encoding="utf-8"?>
<a/>
</file>

<file path=word/part2281.xml><?xml version="1.0" encoding="utf-8"?>
<a/>
</file>

<file path=word/part2282.xml><?xml version="1.0" encoding="utf-8"?>
<a/>
</file>

<file path=word/part2283.xml><?xml version="1.0" encoding="utf-8"?>
<a/>
</file>

<file path=word/part2284.xml><?xml version="1.0" encoding="utf-8"?>
<a/>
</file>

<file path=word/part2285.xml><?xml version="1.0" encoding="utf-8"?>
<a/>
</file>

<file path=word/part2286.xml><?xml version="1.0" encoding="utf-8"?>
<a/>
</file>

<file path=word/part2287.xml><?xml version="1.0" encoding="utf-8"?>
<a/>
</file>

<file path=word/part2288.xml><?xml version="1.0" encoding="utf-8"?>
<a/>
</file>

<file path=word/part2289.xml><?xml version="1.0" encoding="utf-8"?>
<a/>
</file>

<file path=word/part2290.xml><?xml version="1.0" encoding="utf-8"?>
<a/>
</file>

<file path=word/part2291.xml><?xml version="1.0" encoding="utf-8"?>
<a/>
</file>

<file path=word/part2292.xml><?xml version="1.0" encoding="utf-8"?>
<a/>
</file>

<file path=word/part2293.xml><?xml version="1.0" encoding="utf-8"?>
<a/>
</file>

<file path=word/part2294.xml><?xml version="1.0" encoding="utf-8"?>
<a/>
</file>

<file path=word/part2295.xml><?xml version="1.0" encoding="utf-8"?>
<a/>
</file>

<file path=word/part2296.xml><?xml version="1.0" encoding="utf-8"?>
<a/>
</file>

<file path=word/part2297.xml><?xml version="1.0" encoding="utf-8"?>
<a/>
</file>

<file path=word/part2298.xml><?xml version="1.0" encoding="utf-8"?>
<a/>
</file>

<file path=word/part2299.xml><?xml version="1.0" encoding="utf-8"?>
<a/>
</file>

<file path=word/part2300.xml><?xml version="1.0" encoding="utf-8"?>
<a/>
</file>

<file path=word/part2301.xml><?xml version="1.0" encoding="utf-8"?>
<a/>
</file>

<file path=word/part2302.xml><?xml version="1.0" encoding="utf-8"?>
<a/>
</file>

<file path=word/part2303.xml><?xml version="1.0" encoding="utf-8"?>
<a/>
</file>

<file path=word/part2304.xml><?xml version="1.0" encoding="utf-8"?>
<a/>
</file>

<file path=word/part2305.xml><?xml version="1.0" encoding="utf-8"?>
<a/>
</file>

<file path=word/part2306.xml><?xml version="1.0" encoding="utf-8"?>
<a/>
</file>

<file path=word/part2307.xml><?xml version="1.0" encoding="utf-8"?>
<a/>
</file>

<file path=word/part2308.xml><?xml version="1.0" encoding="utf-8"?>
<a/>
</file>

<file path=word/part2309.xml><?xml version="1.0" encoding="utf-8"?>
<a/>
</file>

<file path=word/part2310.xml><?xml version="1.0" encoding="utf-8"?>
<a/>
</file>

<file path=word/part2311.xml><?xml version="1.0" encoding="utf-8"?>
<a/>
</file>

<file path=word/part2312.xml><?xml version="1.0" encoding="utf-8"?>
<a/>
</file>

<file path=word/part2313.xml><?xml version="1.0" encoding="utf-8"?>
<a/>
</file>

<file path=word/part2314.xml><?xml version="1.0" encoding="utf-8"?>
<a/>
</file>

<file path=word/part2315.xml><?xml version="1.0" encoding="utf-8"?>
<a/>
</file>

<file path=word/part2316.xml><?xml version="1.0" encoding="utf-8"?>
<a/>
</file>

<file path=word/part2317.xml><?xml version="1.0" encoding="utf-8"?>
<a/>
</file>

<file path=word/part2318.xml><?xml version="1.0" encoding="utf-8"?>
<a/>
</file>

<file path=word/part2319.xml><?xml version="1.0" encoding="utf-8"?>
<a/>
</file>

<file path=word/part2320.xml><?xml version="1.0" encoding="utf-8"?>
<a/>
</file>

<file path=word/part2321.xml><?xml version="1.0" encoding="utf-8"?>
<a/>
</file>

<file path=word/part2322.xml><?xml version="1.0" encoding="utf-8"?>
<a/>
</file>

<file path=word/part2323.xml><?xml version="1.0" encoding="utf-8"?>
<a/>
</file>

<file path=word/part2324.xml><?xml version="1.0" encoding="utf-8"?>
<a/>
</file>

<file path=word/part2325.xml><?xml version="1.0" encoding="utf-8"?>
<a/>
</file>

<file path=word/part2326.xml><?xml version="1.0" encoding="utf-8"?>
<a/>
</file>

<file path=word/part2327.xml><?xml version="1.0" encoding="utf-8"?>
<a/>
</file>

<file path=word/part2328.xml><?xml version="1.0" encoding="utf-8"?>
<a/>
</file>

<file path=word/part2329.xml><?xml version="1.0" encoding="utf-8"?>
<a/>
</file>

<file path=word/part2330.xml><?xml version="1.0" encoding="utf-8"?>
<a/>
</file>

<file path=word/part2331.xml><?xml version="1.0" encoding="utf-8"?>
<a/>
</file>

<file path=word/part2332.xml><?xml version="1.0" encoding="utf-8"?>
<a/>
</file>

<file path=word/part2333.xml><?xml version="1.0" encoding="utf-8"?>
<a/>
</file>

<file path=word/part2334.xml><?xml version="1.0" encoding="utf-8"?>
<a/>
</file>

<file path=word/part2335.xml><?xml version="1.0" encoding="utf-8"?>
<a/>
</file>

<file path=word/part2336.xml><?xml version="1.0" encoding="utf-8"?>
<a/>
</file>

<file path=word/part2337.xml><?xml version="1.0" encoding="utf-8"?>
<a/>
</file>

<file path=word/part2338.xml><?xml version="1.0" encoding="utf-8"?>
<a/>
</file>

<file path=word/part2339.xml><?xml version="1.0" encoding="utf-8"?>
<a/>
</file>

<file path=word/part2340.xml><?xml version="1.0" encoding="utf-8"?>
<a/>
</file>

<file path=word/part2341.xml><?xml version="1.0" encoding="utf-8"?>
<a/>
</file>

<file path=word/part2342.xml><?xml version="1.0" encoding="utf-8"?>
<a/>
</file>

<file path=word/part2343.xml><?xml version="1.0" encoding="utf-8"?>
<a/>
</file>

<file path=word/part2344.xml><?xml version="1.0" encoding="utf-8"?>
<a/>
</file>

<file path=word/part2345.xml><?xml version="1.0" encoding="utf-8"?>
<a/>
</file>

<file path=word/part2346.xml><?xml version="1.0" encoding="utf-8"?>
<a/>
</file>

<file path=word/part2347.xml><?xml version="1.0" encoding="utf-8"?>
<a/>
</file>

<file path=word/part2348.xml><?xml version="1.0" encoding="utf-8"?>
<a/>
</file>

<file path=word/part2349.xml><?xml version="1.0" encoding="utf-8"?>
<a/>
</file>

<file path=word/part2350.xml><?xml version="1.0" encoding="utf-8"?>
<a/>
</file>

<file path=word/part2351.xml><?xml version="1.0" encoding="utf-8"?>
<a/>
</file>

<file path=word/part2352.xml><?xml version="1.0" encoding="utf-8"?>
<a/>
</file>

<file path=word/part2353.xml><?xml version="1.0" encoding="utf-8"?>
<a/>
</file>

<file path=word/part2354.xml><?xml version="1.0" encoding="utf-8"?>
<a/>
</file>

<file path=word/part2355.xml><?xml version="1.0" encoding="utf-8"?>
<a/>
</file>

<file path=word/part2356.xml><?xml version="1.0" encoding="utf-8"?>
<a/>
</file>

<file path=word/part2357.xml><?xml version="1.0" encoding="utf-8"?>
<a/>
</file>

<file path=word/part2358.xml><?xml version="1.0" encoding="utf-8"?>
<a/>
</file>

<file path=word/part2359.xml><?xml version="1.0" encoding="utf-8"?>
<a/>
</file>

<file path=word/part2360.xml><?xml version="1.0" encoding="utf-8"?>
<a/>
</file>

<file path=word/part2361.xml><?xml version="1.0" encoding="utf-8"?>
<a/>
</file>

<file path=word/part2362.xml><?xml version="1.0" encoding="utf-8"?>
<a/>
</file>

<file path=word/part2363.xml><?xml version="1.0" encoding="utf-8"?>
<a/>
</file>

<file path=word/part2364.xml><?xml version="1.0" encoding="utf-8"?>
<a/>
</file>

<file path=word/part2365.xml><?xml version="1.0" encoding="utf-8"?>
<a/>
</file>

<file path=word/part2366.xml><?xml version="1.0" encoding="utf-8"?>
<a/>
</file>

<file path=word/part2367.xml><?xml version="1.0" encoding="utf-8"?>
<a/>
</file>

<file path=word/part2368.xml><?xml version="1.0" encoding="utf-8"?>
<a/>
</file>

<file path=word/part2369.xml><?xml version="1.0" encoding="utf-8"?>
<a/>
</file>

<file path=word/part2370.xml><?xml version="1.0" encoding="utf-8"?>
<a/>
</file>

<file path=word/part2371.xml><?xml version="1.0" encoding="utf-8"?>
<a/>
</file>

<file path=word/part2372.xml><?xml version="1.0" encoding="utf-8"?>
<a/>
</file>

<file path=word/part2373.xml><?xml version="1.0" encoding="utf-8"?>
<a/>
</file>

<file path=word/part2374.xml><?xml version="1.0" encoding="utf-8"?>
<a/>
</file>

<file path=word/part2375.xml><?xml version="1.0" encoding="utf-8"?>
<a/>
</file>

<file path=word/part2376.xml><?xml version="1.0" encoding="utf-8"?>
<a/>
</file>

<file path=word/part2377.xml><?xml version="1.0" encoding="utf-8"?>
<a/>
</file>

<file path=word/part2378.xml><?xml version="1.0" encoding="utf-8"?>
<a/>
</file>

<file path=word/part2379.xml><?xml version="1.0" encoding="utf-8"?>
<a/>
</file>

<file path=word/part2380.xml><?xml version="1.0" encoding="utf-8"?>
<a/>
</file>

<file path=word/part2381.xml><?xml version="1.0" encoding="utf-8"?>
<a/>
</file>

<file path=word/part2382.xml><?xml version="1.0" encoding="utf-8"?>
<a/>
</file>

<file path=word/part2383.xml><?xml version="1.0" encoding="utf-8"?>
<a/>
</file>

<file path=word/part2384.xml><?xml version="1.0" encoding="utf-8"?>
<a/>
</file>

<file path=word/part2385.xml><?xml version="1.0" encoding="utf-8"?>
<a/>
</file>

<file path=word/part2386.xml><?xml version="1.0" encoding="utf-8"?>
<a/>
</file>

<file path=word/part2387.xml><?xml version="1.0" encoding="utf-8"?>
<a/>
</file>

<file path=word/part2388.xml><?xml version="1.0" encoding="utf-8"?>
<a/>
</file>

<file path=word/part2389.xml><?xml version="1.0" encoding="utf-8"?>
<a/>
</file>

<file path=word/part2390.xml><?xml version="1.0" encoding="utf-8"?>
<a/>
</file>

<file path=word/part2391.xml><?xml version="1.0" encoding="utf-8"?>
<a/>
</file>

<file path=word/part2392.xml><?xml version="1.0" encoding="utf-8"?>
<a/>
</file>

<file path=word/part2393.xml><?xml version="1.0" encoding="utf-8"?>
<a/>
</file>

<file path=word/part2394.xml><?xml version="1.0" encoding="utf-8"?>
<a/>
</file>

<file path=word/part2395.xml><?xml version="1.0" encoding="utf-8"?>
<a/>
</file>

<file path=word/part2396.xml><?xml version="1.0" encoding="utf-8"?>
<a/>
</file>

<file path=word/part2397.xml><?xml version="1.0" encoding="utf-8"?>
<a/>
</file>

<file path=word/part2398.xml><?xml version="1.0" encoding="utf-8"?>
<a/>
</file>

<file path=word/part2399.xml><?xml version="1.0" encoding="utf-8"?>
<a/>
</file>

<file path=word/part2400.xml><?xml version="1.0" encoding="utf-8"?>
<a/>
</file>

<file path=word/part2401.xml><?xml version="1.0" encoding="utf-8"?>
<a/>
</file>

<file path=word/part2402.xml><?xml version="1.0" encoding="utf-8"?>
<a/>
</file>

<file path=word/part2403.xml><?xml version="1.0" encoding="utf-8"?>
<a/>
</file>

<file path=word/part2404.xml><?xml version="1.0" encoding="utf-8"?>
<a/>
</file>

<file path=word/part2405.xml><?xml version="1.0" encoding="utf-8"?>
<a/>
</file>

<file path=word/part2406.xml><?xml version="1.0" encoding="utf-8"?>
<a/>
</file>

<file path=word/part2407.xml><?xml version="1.0" encoding="utf-8"?>
<a/>
</file>

<file path=word/part2408.xml><?xml version="1.0" encoding="utf-8"?>
<a/>
</file>

<file path=word/part2409.xml><?xml version="1.0" encoding="utf-8"?>
<a/>
</file>

<file path=word/part2410.xml><?xml version="1.0" encoding="utf-8"?>
<a/>
</file>

<file path=word/part2411.xml><?xml version="1.0" encoding="utf-8"?>
<a/>
</file>

<file path=word/part2412.xml><?xml version="1.0" encoding="utf-8"?>
<a/>
</file>

<file path=word/part2413.xml><?xml version="1.0" encoding="utf-8"?>
<a/>
</file>

<file path=word/part2414.xml><?xml version="1.0" encoding="utf-8"?>
<a/>
</file>

<file path=word/part2415.xml><?xml version="1.0" encoding="utf-8"?>
<a/>
</file>

<file path=word/part2416.xml><?xml version="1.0" encoding="utf-8"?>
<a/>
</file>

<file path=word/part2417.xml><?xml version="1.0" encoding="utf-8"?>
<a/>
</file>

<file path=word/part2418.xml><?xml version="1.0" encoding="utf-8"?>
<a/>
</file>

<file path=word/part2419.xml><?xml version="1.0" encoding="utf-8"?>
<a/>
</file>

<file path=word/part2420.xml><?xml version="1.0" encoding="utf-8"?>
<a/>
</file>

<file path=word/part2421.xml><?xml version="1.0" encoding="utf-8"?>
<a/>
</file>

<file path=word/part2422.xml><?xml version="1.0" encoding="utf-8"?>
<a/>
</file>

<file path=word/part2423.xml><?xml version="1.0" encoding="utf-8"?>
<a/>
</file>

<file path=word/part2424.xml><?xml version="1.0" encoding="utf-8"?>
<a/>
</file>

<file path=word/part2425.xml><?xml version="1.0" encoding="utf-8"?>
<a/>
</file>

<file path=word/part2426.xml><?xml version="1.0" encoding="utf-8"?>
<a/>
</file>

<file path=word/part2427.xml><?xml version="1.0" encoding="utf-8"?>
<a/>
</file>

<file path=word/part2428.xml><?xml version="1.0" encoding="utf-8"?>
<a/>
</file>

<file path=word/part2429.xml><?xml version="1.0" encoding="utf-8"?>
<a/>
</file>

<file path=word/part2430.xml><?xml version="1.0" encoding="utf-8"?>
<a/>
</file>

<file path=word/part2431.xml><?xml version="1.0" encoding="utf-8"?>
<a/>
</file>

<file path=word/part2432.xml><?xml version="1.0" encoding="utf-8"?>
<a/>
</file>

<file path=word/part2433.xml><?xml version="1.0" encoding="utf-8"?>
<a/>
</file>

<file path=word/part2434.xml><?xml version="1.0" encoding="utf-8"?>
<a/>
</file>

<file path=word/part2435.xml><?xml version="1.0" encoding="utf-8"?>
<a/>
</file>

<file path=word/part2436.xml><?xml version="1.0" encoding="utf-8"?>
<a/>
</file>

<file path=word/part2437.xml><?xml version="1.0" encoding="utf-8"?>
<a/>
</file>

<file path=word/part2438.xml><?xml version="1.0" encoding="utf-8"?>
<a/>
</file>

<file path=word/part2439.xml><?xml version="1.0" encoding="utf-8"?>
<a/>
</file>

<file path=word/part2440.xml><?xml version="1.0" encoding="utf-8"?>
<a/>
</file>

<file path=word/part2441.xml><?xml version="1.0" encoding="utf-8"?>
<a/>
</file>

<file path=word/part2442.xml><?xml version="1.0" encoding="utf-8"?>
<a/>
</file>

<file path=word/part2443.xml><?xml version="1.0" encoding="utf-8"?>
<a/>
</file>

<file path=word/part2444.xml><?xml version="1.0" encoding="utf-8"?>
<a/>
</file>

<file path=word/part2445.xml><?xml version="1.0" encoding="utf-8"?>
<a/>
</file>

<file path=word/part2446.xml><?xml version="1.0" encoding="utf-8"?>
<a/>
</file>

<file path=word/part2447.xml><?xml version="1.0" encoding="utf-8"?>
<a/>
</file>

<file path=word/part2448.xml><?xml version="1.0" encoding="utf-8"?>
<a/>
</file>

<file path=word/part2449.xml><?xml version="1.0" encoding="utf-8"?>
<a/>
</file>

<file path=word/part2450.xml><?xml version="1.0" encoding="utf-8"?>
<a/>
</file>

<file path=word/part2451.xml><?xml version="1.0" encoding="utf-8"?>
<a/>
</file>

<file path=word/part2452.xml><?xml version="1.0" encoding="utf-8"?>
<a/>
</file>

<file path=word/part2453.xml><?xml version="1.0" encoding="utf-8"?>
<a/>
</file>

<file path=word/part2454.xml><?xml version="1.0" encoding="utf-8"?>
<a/>
</file>

<file path=word/part2455.xml><?xml version="1.0" encoding="utf-8"?>
<a/>
</file>

<file path=word/part2456.xml><?xml version="1.0" encoding="utf-8"?>
<a/>
</file>

<file path=word/part2457.xml><?xml version="1.0" encoding="utf-8"?>
<a/>
</file>

<file path=word/part2458.xml><?xml version="1.0" encoding="utf-8"?>
<a/>
</file>

<file path=word/part2459.xml><?xml version="1.0" encoding="utf-8"?>
<a/>
</file>

<file path=word/part2460.xml><?xml version="1.0" encoding="utf-8"?>
<a/>
</file>

<file path=word/part2461.xml><?xml version="1.0" encoding="utf-8"?>
<a/>
</file>

<file path=word/part2462.xml><?xml version="1.0" encoding="utf-8"?>
<a/>
</file>

<file path=word/part2463.xml><?xml version="1.0" encoding="utf-8"?>
<a/>
</file>

<file path=word/part2464.xml><?xml version="1.0" encoding="utf-8"?>
<a/>
</file>

<file path=word/part2465.xml><?xml version="1.0" encoding="utf-8"?>
<a/>
</file>

<file path=word/part2466.xml><?xml version="1.0" encoding="utf-8"?>
<a/>
</file>

<file path=word/part2467.xml><?xml version="1.0" encoding="utf-8"?>
<a/>
</file>

<file path=word/part2468.xml><?xml version="1.0" encoding="utf-8"?>
<a/>
</file>

<file path=word/part2469.xml><?xml version="1.0" encoding="utf-8"?>
<a/>
</file>

<file path=word/part2470.xml><?xml version="1.0" encoding="utf-8"?>
<a/>
</file>

<file path=word/part2471.xml><?xml version="1.0" encoding="utf-8"?>
<a/>
</file>

<file path=word/part2472.xml><?xml version="1.0" encoding="utf-8"?>
<a/>
</file>

<file path=word/part2473.xml><?xml version="1.0" encoding="utf-8"?>
<a/>
</file>

<file path=word/part2474.xml><?xml version="1.0" encoding="utf-8"?>
<a/>
</file>

<file path=word/part2475.xml><?xml version="1.0" encoding="utf-8"?>
<a/>
</file>

<file path=word/part2476.xml><?xml version="1.0" encoding="utf-8"?>
<a/>
</file>

<file path=word/part2477.xml><?xml version="1.0" encoding="utf-8"?>
<a/>
</file>

<file path=word/part2478.xml><?xml version="1.0" encoding="utf-8"?>
<a/>
</file>

<file path=word/part2479.xml><?xml version="1.0" encoding="utf-8"?>
<a/>
</file>

<file path=word/part2480.xml><?xml version="1.0" encoding="utf-8"?>
<a/>
</file>

<file path=word/part2481.xml><?xml version="1.0" encoding="utf-8"?>
<a/>
</file>

<file path=word/part2482.xml><?xml version="1.0" encoding="utf-8"?>
<a/>
</file>

<file path=word/part2483.xml><?xml version="1.0" encoding="utf-8"?>
<a/>
</file>

<file path=word/part2484.xml><?xml version="1.0" encoding="utf-8"?>
<a/>
</file>

<file path=word/part2485.xml><?xml version="1.0" encoding="utf-8"?>
<a/>
</file>

<file path=word/part2486.xml><?xml version="1.0" encoding="utf-8"?>
<a/>
</file>

<file path=word/part2487.xml><?xml version="1.0" encoding="utf-8"?>
<a/>
</file>

<file path=word/part2488.xml><?xml version="1.0" encoding="utf-8"?>
<a/>
</file>

<file path=word/part2489.xml><?xml version="1.0" encoding="utf-8"?>
<a/>
</file>

<file path=word/part2490.xml><?xml version="1.0" encoding="utf-8"?>
<a/>
</file>

<file path=word/part2491.xml><?xml version="1.0" encoding="utf-8"?>
<a/>
</file>

<file path=word/part2492.xml><?xml version="1.0" encoding="utf-8"?>
<a/>
</file>

<file path=word/part2493.xml><?xml version="1.0" encoding="utf-8"?>
<a/>
</file>

<file path=word/part2494.xml><?xml version="1.0" encoding="utf-8"?>
<a/>
</file>

<file path=word/part2495.xml><?xml version="1.0" encoding="utf-8"?>
<a/>
</file>

<file path=word/part2496.xml><?xml version="1.0" encoding="utf-8"?>
<a/>
</file>

<file path=word/part2497.xml><?xml version="1.0" encoding="utf-8"?>
<a/>
</file>

<file path=word/part2498.xml><?xml version="1.0" encoding="utf-8"?>
<a/>
</file>

<file path=word/part2499.xml><?xml version="1.0" encoding="utf-8"?>
<a/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